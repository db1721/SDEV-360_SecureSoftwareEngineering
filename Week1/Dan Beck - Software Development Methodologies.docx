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FA78E3" w14:textId="74667E34" w:rsidR="00E55561" w:rsidRDefault="00C25508" w:rsidP="00E55561">
      <w:pPr>
        <w:pStyle w:val="Title"/>
      </w:pPr>
      <w:sdt>
        <w:sdtPr>
          <w:alias w:val="Title:"/>
          <w:tag w:val="Title:"/>
          <w:id w:val="726351117"/>
          <w:placeholder>
            <w:docPart w:val="AAFFA1FD59BE4A8AB17767B2402113A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E55561" w:rsidRPr="00867B60">
            <w:t>Software Development Methodologies</w:t>
          </w:r>
          <w:r w:rsidR="008611CF">
            <w:t xml:space="preserve"> – Agile vs. Traditional</w:t>
          </w:r>
        </w:sdtContent>
      </w:sdt>
    </w:p>
    <w:p w14:paraId="04FC7AA7" w14:textId="77777777" w:rsidR="00E55561" w:rsidRDefault="00E55561" w:rsidP="00E55561">
      <w:pPr>
        <w:pStyle w:val="Title2"/>
      </w:pPr>
      <w:r>
        <w:t>Daniel M Beck</w:t>
      </w:r>
    </w:p>
    <w:p w14:paraId="64FA1881" w14:textId="77777777" w:rsidR="00E55561" w:rsidRDefault="00E55561" w:rsidP="00E55561">
      <w:pPr>
        <w:pStyle w:val="Title2"/>
      </w:pPr>
      <w:r>
        <w:t>UMGC – SDEV-360</w:t>
      </w:r>
    </w:p>
    <w:p w14:paraId="698B03C6" w14:textId="30EF4CF5" w:rsidR="00E55561" w:rsidRDefault="00E55561" w:rsidP="00E55561">
      <w:pPr>
        <w:pStyle w:val="Title2"/>
      </w:pPr>
      <w:r>
        <w:t xml:space="preserve">June </w:t>
      </w:r>
      <w:r w:rsidR="008611CF">
        <w:t>22</w:t>
      </w:r>
      <w:r>
        <w:t>, 20</w:t>
      </w:r>
      <w:r w:rsidR="003A460F">
        <w:t>20</w:t>
      </w:r>
    </w:p>
    <w:p w14:paraId="3E4C085C" w14:textId="185EE18E" w:rsidR="003A460F" w:rsidRDefault="00C25508" w:rsidP="003A460F">
      <w:pPr>
        <w:pStyle w:val="SectionTitle"/>
      </w:pPr>
      <w:sdt>
        <w:sdtPr>
          <w:alias w:val="Section title:"/>
          <w:tag w:val="Section title:"/>
          <w:id w:val="984196707"/>
          <w:placeholder>
            <w:docPart w:val="9429A7FDFACC4F3E90958AA4121BB7AF"/>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8611CF">
            <w:t>Software Development Methodologies – Agile vs. Traditional</w:t>
          </w:r>
        </w:sdtContent>
      </w:sdt>
    </w:p>
    <w:p w14:paraId="05E983EC" w14:textId="0B005806" w:rsidR="003A460F" w:rsidRDefault="008611CF" w:rsidP="003A460F">
      <w:r w:rsidRPr="008611CF">
        <w:t>With any current software development or maintaining of software, one will find a Software Development Life Cycle (SDLC) process</w:t>
      </w:r>
      <w:r>
        <w:t xml:space="preserve"> that fits the specific needs of the project. </w:t>
      </w:r>
      <w:r w:rsidRPr="008611CF">
        <w:t>Being in the job market, experience with the Agile methodology is one of the most sought-after qualities that companies are looking for in a candidate. Furthermore, since the Agile methodology was born from the Traditional methodology, it would be beneficial to gain a better understanding of both.</w:t>
      </w:r>
    </w:p>
    <w:p w14:paraId="6A76A7AF" w14:textId="4315C459" w:rsidR="003A460F" w:rsidRDefault="004E53FD" w:rsidP="003A460F">
      <w:pPr>
        <w:pStyle w:val="Heading1"/>
      </w:pPr>
      <w:r>
        <w:t>Overview of Traditional Method</w:t>
      </w:r>
    </w:p>
    <w:p w14:paraId="33E23205" w14:textId="574B7FDD" w:rsidR="008611CF" w:rsidRDefault="003A460F" w:rsidP="007E75A8">
      <w:r>
        <w:t>Overview of the two to be compared</w:t>
      </w:r>
      <w:r w:rsidR="008611CF">
        <w:t xml:space="preserve"> </w:t>
      </w:r>
      <w:r w:rsidR="008611CF" w:rsidRPr="008611CF">
        <w:t>Traditional software development methodologies include the Spiral model, V-Model and RUP. Methodologies like these “are based on a sequential series of steps like requirements definition, solution</w:t>
      </w:r>
      <w:r w:rsidR="008611CF">
        <w:t xml:space="preserve"> </w:t>
      </w:r>
      <w:r w:rsidR="008611CF" w:rsidRPr="008611CF">
        <w:t>building, testing and deployment</w:t>
      </w:r>
      <w:r w:rsidR="00161050">
        <w:t>”</w:t>
      </w:r>
      <w:r w:rsidR="008611CF" w:rsidRPr="008611CF">
        <w:t xml:space="preserve"> (</w:t>
      </w:r>
      <w:proofErr w:type="spellStart"/>
      <w:r w:rsidR="008611CF" w:rsidRPr="008611CF">
        <w:t>Leau</w:t>
      </w:r>
      <w:proofErr w:type="spellEnd"/>
      <w:r w:rsidR="008611CF" w:rsidRPr="008611CF">
        <w:t>, Y</w:t>
      </w:r>
      <w:r w:rsidR="008611CF">
        <w:t xml:space="preserve">, et. al., </w:t>
      </w:r>
      <w:r w:rsidR="008611CF" w:rsidRPr="008611CF">
        <w:t>2012).</w:t>
      </w:r>
      <w:r w:rsidR="008611CF">
        <w:t xml:space="preserve"> </w:t>
      </w:r>
      <w:r w:rsidR="008611CF" w:rsidRPr="008611CF">
        <w:t>One of the most common traditional methods is the waterfall method, which is a sequential, linear process “that consists of several discrete phases. No phase begins until the prior phase is complete, and each phase’s completion is terminal—waterfall management does not allow you to return to a previous phase. The only way to revisit a phase is to start over at phase one</w:t>
      </w:r>
      <w:r w:rsidR="00161050">
        <w:t>”</w:t>
      </w:r>
      <w:r w:rsidR="008611CF" w:rsidRPr="008611CF">
        <w:t xml:space="preserve"> (What the Waterfall Project Management Methodology Can (and Can't) Do for You, 2018)</w:t>
      </w:r>
      <w:r w:rsidR="008611CF">
        <w:t>. Th</w:t>
      </w:r>
      <w:r w:rsidR="007E75A8">
        <w:t>is model</w:t>
      </w:r>
      <w:r w:rsidR="008611CF">
        <w:t xml:space="preserve"> </w:t>
      </w:r>
      <w:r w:rsidR="007E75A8">
        <w:t>consists</w:t>
      </w:r>
      <w:r w:rsidR="008611CF">
        <w:t xml:space="preserve"> of</w:t>
      </w:r>
      <w:r w:rsidR="007E75A8">
        <w:t xml:space="preserve"> six phases including</w:t>
      </w:r>
      <w:r w:rsidR="008611CF">
        <w:t>:</w:t>
      </w:r>
      <w:r w:rsidR="007E75A8">
        <w:t xml:space="preserve"> </w:t>
      </w:r>
    </w:p>
    <w:p w14:paraId="386CCC39" w14:textId="02499F25" w:rsidR="007E75A8" w:rsidRPr="00C0601E" w:rsidRDefault="004E53FD" w:rsidP="007E75A8">
      <w:pPr>
        <w:pStyle w:val="NoSpacing"/>
        <w:rPr>
          <w:rStyle w:val="Emphasis"/>
          <w:i w:val="0"/>
          <w:iCs w:val="0"/>
        </w:rPr>
      </w:pPr>
      <w:r>
        <w:t>Waterfall Method P</w:t>
      </w:r>
      <w:r w:rsidR="00935B15">
        <w:t>hases</w:t>
      </w:r>
    </w:p>
    <w:tbl>
      <w:tblPr>
        <w:tblStyle w:val="APAReport"/>
        <w:tblW w:w="0" w:type="auto"/>
        <w:tblLook w:val="04A0" w:firstRow="1" w:lastRow="0" w:firstColumn="1" w:lastColumn="0" w:noHBand="0" w:noVBand="1"/>
        <w:tblDescription w:val="Sample table with 5 columns"/>
      </w:tblPr>
      <w:tblGrid>
        <w:gridCol w:w="1872"/>
        <w:gridCol w:w="7488"/>
      </w:tblGrid>
      <w:tr w:rsidR="004E53FD" w:rsidRPr="00BF4184" w14:paraId="1A870ECA" w14:textId="77777777" w:rsidTr="002F2C60">
        <w:trPr>
          <w:cnfStyle w:val="100000000000" w:firstRow="1" w:lastRow="0" w:firstColumn="0" w:lastColumn="0" w:oddVBand="0" w:evenVBand="0" w:oddHBand="0" w:evenHBand="0" w:firstRowFirstColumn="0" w:firstRowLastColumn="0" w:lastRowFirstColumn="0" w:lastRowLastColumn="0"/>
        </w:trPr>
        <w:tc>
          <w:tcPr>
            <w:tcW w:w="1872" w:type="dxa"/>
          </w:tcPr>
          <w:p w14:paraId="40E37C20" w14:textId="31A0EFC7" w:rsidR="004E53FD" w:rsidRPr="00BF4184" w:rsidRDefault="00706200" w:rsidP="008142E2">
            <w:r>
              <w:t xml:space="preserve">Waterfall </w:t>
            </w:r>
            <w:r w:rsidR="004E53FD">
              <w:t>P</w:t>
            </w:r>
            <w:r w:rsidR="00935B15">
              <w:t>hase</w:t>
            </w:r>
          </w:p>
        </w:tc>
        <w:tc>
          <w:tcPr>
            <w:tcW w:w="7488" w:type="dxa"/>
          </w:tcPr>
          <w:p w14:paraId="133CB20B" w14:textId="00193E78" w:rsidR="004E53FD" w:rsidRPr="00BF4184" w:rsidRDefault="004E53FD" w:rsidP="008142E2">
            <w:r>
              <w:t>Details</w:t>
            </w:r>
          </w:p>
        </w:tc>
      </w:tr>
      <w:tr w:rsidR="004E53FD" w:rsidRPr="00BF4184" w14:paraId="48EF0663" w14:textId="77777777" w:rsidTr="008713B2">
        <w:tc>
          <w:tcPr>
            <w:tcW w:w="1872" w:type="dxa"/>
          </w:tcPr>
          <w:p w14:paraId="4A4F171A" w14:textId="73C653C3" w:rsidR="004E53FD" w:rsidRPr="00BF4184" w:rsidRDefault="004E53FD" w:rsidP="008142E2">
            <w:r>
              <w:t>Requirements gathering and documentation</w:t>
            </w:r>
          </w:p>
        </w:tc>
        <w:tc>
          <w:tcPr>
            <w:tcW w:w="7488" w:type="dxa"/>
          </w:tcPr>
          <w:p w14:paraId="5C767EE5" w14:textId="56A3521A" w:rsidR="004E53FD" w:rsidRPr="00BF4184" w:rsidRDefault="004E53FD" w:rsidP="008142E2">
            <w:r>
              <w:t xml:space="preserve">During this </w:t>
            </w:r>
            <w:r w:rsidR="00935B15">
              <w:t>phase</w:t>
            </w:r>
            <w:r>
              <w:t xml:space="preserve">, the </w:t>
            </w:r>
            <w:r w:rsidR="00962132">
              <w:t>necessary information for the project is collected</w:t>
            </w:r>
            <w:r w:rsidR="00E3248E">
              <w:t xml:space="preserve"> from the client</w:t>
            </w:r>
            <w:r w:rsidR="00962132">
              <w:t xml:space="preserve">. With this information, </w:t>
            </w:r>
            <w:r w:rsidR="00935B15">
              <w:t>project requirements are formed and passed to all individuals in the team.</w:t>
            </w:r>
          </w:p>
        </w:tc>
      </w:tr>
      <w:tr w:rsidR="004E53FD" w:rsidRPr="00BF4184" w14:paraId="0E40FE0D" w14:textId="77777777" w:rsidTr="005342DD">
        <w:tc>
          <w:tcPr>
            <w:tcW w:w="1872" w:type="dxa"/>
          </w:tcPr>
          <w:p w14:paraId="14D4CCB9" w14:textId="0486C098" w:rsidR="004E53FD" w:rsidRPr="00BF4184" w:rsidRDefault="004E53FD" w:rsidP="008142E2">
            <w:r>
              <w:t>System Design</w:t>
            </w:r>
          </w:p>
        </w:tc>
        <w:tc>
          <w:tcPr>
            <w:tcW w:w="7488" w:type="dxa"/>
          </w:tcPr>
          <w:p w14:paraId="50DB75BF" w14:textId="43433EF5" w:rsidR="004E53FD" w:rsidRPr="00BF4184" w:rsidRDefault="00935B15" w:rsidP="008142E2">
            <w:r>
              <w:t>Based on the requirements, the team designs the system. Items such as what hardware is going to be used and programming language are decided.</w:t>
            </w:r>
          </w:p>
        </w:tc>
      </w:tr>
      <w:tr w:rsidR="004E53FD" w:rsidRPr="00BF4184" w14:paraId="18C49F88" w14:textId="77777777" w:rsidTr="00C93402">
        <w:tc>
          <w:tcPr>
            <w:tcW w:w="1872" w:type="dxa"/>
          </w:tcPr>
          <w:p w14:paraId="6E5EEE25" w14:textId="156169A7" w:rsidR="004E53FD" w:rsidRPr="00BF4184" w:rsidRDefault="004E53FD" w:rsidP="008142E2">
            <w:r>
              <w:t>Implementation</w:t>
            </w:r>
          </w:p>
        </w:tc>
        <w:tc>
          <w:tcPr>
            <w:tcW w:w="7488" w:type="dxa"/>
          </w:tcPr>
          <w:p w14:paraId="01118915" w14:textId="400C98E9" w:rsidR="004E53FD" w:rsidRPr="00BF4184" w:rsidRDefault="00935B15" w:rsidP="008142E2">
            <w:r>
              <w:t>During this phase, the programmers take the requirements from the previous stages and build a functional product.</w:t>
            </w:r>
          </w:p>
        </w:tc>
      </w:tr>
      <w:tr w:rsidR="004E53FD" w:rsidRPr="00BF4184" w14:paraId="59D8A6DB" w14:textId="77777777" w:rsidTr="00A2239A">
        <w:tc>
          <w:tcPr>
            <w:tcW w:w="1872" w:type="dxa"/>
          </w:tcPr>
          <w:p w14:paraId="4A28E106" w14:textId="550781D3" w:rsidR="004E53FD" w:rsidRPr="00BF4184" w:rsidRDefault="004E53FD" w:rsidP="008142E2">
            <w:r>
              <w:t>Testing</w:t>
            </w:r>
          </w:p>
        </w:tc>
        <w:tc>
          <w:tcPr>
            <w:tcW w:w="7488" w:type="dxa"/>
          </w:tcPr>
          <w:p w14:paraId="638E0167" w14:textId="074D8CA8" w:rsidR="004E53FD" w:rsidRPr="00BF4184" w:rsidRDefault="00935B15" w:rsidP="008142E2">
            <w:r>
              <w:t xml:space="preserve">Once a functional product is built, testing begins to find any bugs or major concerns with the design. At this point, if there are any major problems </w:t>
            </w:r>
            <w:r>
              <w:lastRenderedPageBreak/>
              <w:t>with the design, the project may need to revert to phase one and be reevaluated.</w:t>
            </w:r>
          </w:p>
        </w:tc>
      </w:tr>
      <w:tr w:rsidR="004E53FD" w:rsidRPr="00BF4184" w14:paraId="4A00E613" w14:textId="77777777" w:rsidTr="00CD586F">
        <w:tc>
          <w:tcPr>
            <w:tcW w:w="1872" w:type="dxa"/>
          </w:tcPr>
          <w:p w14:paraId="6786029D" w14:textId="3E2B3B24" w:rsidR="004E53FD" w:rsidRPr="00BF4184" w:rsidRDefault="004E53FD" w:rsidP="008142E2">
            <w:r>
              <w:lastRenderedPageBreak/>
              <w:t>Delivery &amp; Deployment</w:t>
            </w:r>
          </w:p>
        </w:tc>
        <w:tc>
          <w:tcPr>
            <w:tcW w:w="7488" w:type="dxa"/>
          </w:tcPr>
          <w:p w14:paraId="2B146F5C" w14:textId="29672C11" w:rsidR="004E53FD" w:rsidRPr="00BF4184" w:rsidRDefault="00935B15" w:rsidP="008142E2">
            <w:r>
              <w:t>After the product is programmed and tested for bugs</w:t>
            </w:r>
            <w:r w:rsidR="00E3248E">
              <w:t xml:space="preserve"> by the team</w:t>
            </w:r>
            <w:r>
              <w:t xml:space="preserve">, the project is set to be </w:t>
            </w:r>
            <w:r w:rsidR="00E3248E">
              <w:t>released to the client.</w:t>
            </w:r>
          </w:p>
        </w:tc>
      </w:tr>
      <w:tr w:rsidR="004E53FD" w:rsidRPr="00BF4184" w14:paraId="294E636D" w14:textId="77777777" w:rsidTr="00C81B61">
        <w:tc>
          <w:tcPr>
            <w:tcW w:w="1872" w:type="dxa"/>
            <w:tcBorders>
              <w:bottom w:val="single" w:sz="4" w:space="0" w:color="auto"/>
            </w:tcBorders>
          </w:tcPr>
          <w:p w14:paraId="1F8755F3" w14:textId="60BB6F97" w:rsidR="004E53FD" w:rsidRPr="00BF4184" w:rsidRDefault="004E53FD" w:rsidP="008142E2">
            <w:r>
              <w:t>Maintenance</w:t>
            </w:r>
          </w:p>
        </w:tc>
        <w:tc>
          <w:tcPr>
            <w:tcW w:w="7488" w:type="dxa"/>
            <w:tcBorders>
              <w:bottom w:val="single" w:sz="4" w:space="0" w:color="auto"/>
            </w:tcBorders>
          </w:tcPr>
          <w:p w14:paraId="635AB13D" w14:textId="658B4DFE" w:rsidR="004E53FD" w:rsidRPr="00BF4184" w:rsidRDefault="00E3248E" w:rsidP="008142E2">
            <w:r>
              <w:t>After being released, the client may find bugs that require patches to fix. If the product is not what the client desired, there may be a need to start back at phase one.</w:t>
            </w:r>
          </w:p>
        </w:tc>
      </w:tr>
    </w:tbl>
    <w:p w14:paraId="7BA796B3" w14:textId="5B41229F" w:rsidR="00706200" w:rsidRDefault="00706200" w:rsidP="00E3248E">
      <w:pPr>
        <w:ind w:firstLine="0"/>
      </w:pPr>
    </w:p>
    <w:p w14:paraId="118B980A" w14:textId="0AF6604A" w:rsidR="003A460F" w:rsidRDefault="00706200" w:rsidP="003A460F">
      <w:pPr>
        <w:pStyle w:val="Heading2"/>
      </w:pPr>
      <w:bookmarkStart w:id="0" w:name="_Hlk43748708"/>
      <w:r>
        <w:t>Advantages and Disadvantages</w:t>
      </w:r>
      <w:r w:rsidR="004E53FD">
        <w:t xml:space="preserve"> of </w:t>
      </w:r>
      <w:r>
        <w:t>Waterfall</w:t>
      </w:r>
      <w:r w:rsidR="004E53FD">
        <w:t xml:space="preserve"> Method</w:t>
      </w:r>
    </w:p>
    <w:p w14:paraId="1D7F483C" w14:textId="18D88BA1" w:rsidR="00A23D85" w:rsidRDefault="00FF7F42" w:rsidP="004B3EC2">
      <w:r>
        <w:t xml:space="preserve">There are multiple advantages to using </w:t>
      </w:r>
      <w:r w:rsidR="008A1366">
        <w:t>this model</w:t>
      </w:r>
      <w:r w:rsidR="004B3EC2">
        <w:t xml:space="preserve">. </w:t>
      </w:r>
      <w:r w:rsidR="008A1366">
        <w:t xml:space="preserve">Since </w:t>
      </w:r>
      <w:r w:rsidR="004B3EC2">
        <w:t xml:space="preserve">the </w:t>
      </w:r>
      <w:r w:rsidR="008A1366">
        <w:t>W</w:t>
      </w:r>
      <w:r w:rsidR="004B3EC2">
        <w:t xml:space="preserve">aterfall model follows the same sequential pattern for each project, it is easy </w:t>
      </w:r>
      <w:r w:rsidR="008A1366">
        <w:t xml:space="preserve">for the team </w:t>
      </w:r>
      <w:r w:rsidR="004B3EC2">
        <w:t xml:space="preserve">to use and understand. </w:t>
      </w:r>
      <w:r w:rsidR="008A1366">
        <w:t xml:space="preserve">The </w:t>
      </w:r>
      <w:r w:rsidR="004B3EC2">
        <w:t xml:space="preserve">Waterfall </w:t>
      </w:r>
      <w:r w:rsidR="008A1366">
        <w:t xml:space="preserve">model is seen as </w:t>
      </w:r>
      <w:r w:rsidR="004B3EC2">
        <w:t>rigid</w:t>
      </w:r>
      <w:r w:rsidR="008A1366">
        <w:t xml:space="preserve"> making</w:t>
      </w:r>
      <w:r w:rsidR="004B3EC2">
        <w:t xml:space="preserve"> each phase ha</w:t>
      </w:r>
      <w:r w:rsidR="008A1366">
        <w:t>ve</w:t>
      </w:r>
      <w:r w:rsidR="004B3EC2">
        <w:t xml:space="preserve"> specific deliverables </w:t>
      </w:r>
      <w:r w:rsidR="008A1366">
        <w:t>making</w:t>
      </w:r>
      <w:r w:rsidR="004B3EC2">
        <w:t xml:space="preserve"> it</w:t>
      </w:r>
      <w:r w:rsidR="008A1366">
        <w:t xml:space="preserve"> </w:t>
      </w:r>
      <w:r w:rsidR="004B3EC2">
        <w:t>easy to manage and control.</w:t>
      </w:r>
      <w:r w:rsidR="004B3EC2">
        <w:t xml:space="preserve"> </w:t>
      </w:r>
      <w:r w:rsidR="008A1366">
        <w:t xml:space="preserve">Since every phase </w:t>
      </w:r>
      <w:r w:rsidR="004B3EC2">
        <w:t xml:space="preserve">has a start and end point, </w:t>
      </w:r>
      <w:r w:rsidR="008A1366">
        <w:t>sharing</w:t>
      </w:r>
      <w:r w:rsidR="004B3EC2">
        <w:t xml:space="preserve"> progress with </w:t>
      </w:r>
      <w:r w:rsidR="008A1366">
        <w:t>product owners</w:t>
      </w:r>
      <w:r w:rsidR="004B3EC2">
        <w:t xml:space="preserve"> and customers</w:t>
      </w:r>
      <w:r w:rsidR="008A1366">
        <w:t xml:space="preserve"> is more accessible</w:t>
      </w:r>
      <w:r w:rsidR="004B3EC2">
        <w:t xml:space="preserve">. </w:t>
      </w:r>
      <w:r w:rsidR="008A1366">
        <w:t xml:space="preserve">There is </w:t>
      </w:r>
      <w:r w:rsidR="00EF05F1">
        <w:t>less of a chance for a team to miss a deadline since</w:t>
      </w:r>
      <w:r w:rsidR="004B3EC2">
        <w:t xml:space="preserve"> </w:t>
      </w:r>
      <w:r w:rsidR="00EF05F1">
        <w:t>the</w:t>
      </w:r>
      <w:r w:rsidR="004B3EC2">
        <w:t xml:space="preserve"> requirements and design </w:t>
      </w:r>
      <w:r w:rsidR="00EF05F1">
        <w:t xml:space="preserve">are established </w:t>
      </w:r>
      <w:r w:rsidR="004B3EC2">
        <w:t>before writing code.</w:t>
      </w:r>
      <w:r w:rsidR="004B3EC2">
        <w:t xml:space="preserve"> </w:t>
      </w:r>
      <w:r w:rsidR="00EF05F1">
        <w:t>Typical Waterfall models are documented well throughout every phase. This results</w:t>
      </w:r>
      <w:r w:rsidR="004B3EC2">
        <w:t xml:space="preserve"> in better understanding of the logic behind the code and tests. </w:t>
      </w:r>
    </w:p>
    <w:p w14:paraId="4101EFED" w14:textId="787E4C13" w:rsidR="004B3EC2" w:rsidRPr="002B60A3" w:rsidRDefault="00EF05F1" w:rsidP="00EF05F1">
      <w:r>
        <w:t xml:space="preserve">One of the main disadvantages of the Waterfall model is the complication that comes with any change. </w:t>
      </w:r>
      <w:r w:rsidR="004B3EC2">
        <w:t xml:space="preserve">Once the team completes a phase, </w:t>
      </w:r>
      <w:r>
        <w:t>the only way to go back would be to start from the beginning</w:t>
      </w:r>
      <w:r w:rsidR="004B3EC2">
        <w:t xml:space="preserve">. </w:t>
      </w:r>
      <w:r>
        <w:t>The time that the product takes to be deliverable is longer than with the Scrum method. Typically,</w:t>
      </w:r>
      <w:r w:rsidR="004B3EC2">
        <w:t xml:space="preserve"> </w:t>
      </w:r>
      <w:r>
        <w:t>coding starts later in the cycle so product owners will not get a chance to review the product until the product is almost completed</w:t>
      </w:r>
      <w:r w:rsidR="004B3EC2">
        <w:t>.</w:t>
      </w:r>
      <w:r w:rsidR="00FF7F42">
        <w:t xml:space="preserve"> </w:t>
      </w:r>
      <w:r w:rsidR="004B3EC2">
        <w:t>Gathering accurate requirements can be</w:t>
      </w:r>
      <w:r w:rsidR="002B60A3">
        <w:t>come</w:t>
      </w:r>
      <w:r w:rsidR="004B3EC2">
        <w:t xml:space="preserve"> challenging</w:t>
      </w:r>
      <w:r w:rsidR="002B60A3">
        <w:t>. “</w:t>
      </w:r>
      <w:r w:rsidR="004B3EC2">
        <w:t>One of the first phases in a Waterfall project is to talk to customers and stakeholders and identify their requirements. However, it can be difficult to pinpoint exactly what they want this early in the project</w:t>
      </w:r>
      <w:r>
        <w:t xml:space="preserve"> </w:t>
      </w:r>
      <w:r w:rsidR="00FF7F42">
        <w:t>(</w:t>
      </w:r>
      <w:r w:rsidR="00FF7F42">
        <w:rPr>
          <w:i/>
          <w:iCs/>
        </w:rPr>
        <w:t>What's the Difference? Agile vs Scrum vs Waterfall vs Kanban</w:t>
      </w:r>
      <w:r w:rsidR="00FF7F42">
        <w:t>)</w:t>
      </w:r>
      <w:r>
        <w:t xml:space="preserve">.” </w:t>
      </w:r>
    </w:p>
    <w:bookmarkEnd w:id="0"/>
    <w:p w14:paraId="4C3B7933" w14:textId="1DB60A10" w:rsidR="003A460F" w:rsidRPr="00C31D30" w:rsidRDefault="00706200" w:rsidP="003A460F">
      <w:pPr>
        <w:pStyle w:val="Heading3"/>
      </w:pPr>
      <w:r w:rsidRPr="00475456">
        <w:lastRenderedPageBreak/>
        <w:t>Overview of Agile Method</w:t>
      </w:r>
    </w:p>
    <w:p w14:paraId="070E6655" w14:textId="000A4D4A" w:rsidR="002B60A3" w:rsidRDefault="00706200" w:rsidP="00C5662D">
      <w:pPr>
        <w:pStyle w:val="NoSpacing"/>
        <w:ind w:firstLine="720"/>
      </w:pPr>
      <w:r w:rsidRPr="004E53FD">
        <w:t xml:space="preserve">Agile software development methodologies which include the Dynamic Systems Development Method (DSDM), Feature-driven development, and Extreme programming (XP), are based on the idea of progressive and iterative development. </w:t>
      </w:r>
      <w:r w:rsidR="00161050">
        <w:t>Hence,</w:t>
      </w:r>
      <w:r w:rsidRPr="004E53FD">
        <w:t xml:space="preserve"> the phases within the development life cycle are continuously reevaluated. This process regularly improves software by collecting customer feedback to gauge solutions and new features.</w:t>
      </w:r>
      <w:r>
        <w:t xml:space="preserve"> </w:t>
      </w:r>
    </w:p>
    <w:p w14:paraId="08AF6E3D" w14:textId="2AC16EDC" w:rsidR="00C5662D" w:rsidRDefault="00706200" w:rsidP="00C5662D">
      <w:pPr>
        <w:pStyle w:val="NoSpacing"/>
        <w:ind w:firstLine="720"/>
      </w:pPr>
      <w:r w:rsidRPr="004E53FD">
        <w:t>One of the most common agile methodologies is the Scrum Methodology which “is an agile project management methodology or framework used primarily for software development projects with the goal of delivering new software capability every 2-4 weeks</w:t>
      </w:r>
      <w:r w:rsidR="00161050">
        <w:t>”</w:t>
      </w:r>
      <w:r w:rsidRPr="004E53FD">
        <w:t xml:space="preserve"> (What Is Scrum Methodology? 2020).</w:t>
      </w:r>
      <w:r w:rsidR="00161050">
        <w:t xml:space="preserve"> </w:t>
      </w:r>
      <w:r w:rsidR="004032ED" w:rsidRPr="004032ED">
        <w:t xml:space="preserve">The </w:t>
      </w:r>
      <w:r w:rsidR="004032ED">
        <w:t>s</w:t>
      </w:r>
      <w:r w:rsidR="004032ED" w:rsidRPr="004032ED">
        <w:t xml:space="preserve">crum </w:t>
      </w:r>
      <w:r w:rsidR="004032ED">
        <w:t>typically consists t</w:t>
      </w:r>
      <w:r w:rsidR="004032ED" w:rsidRPr="004032ED">
        <w:t xml:space="preserve">eam consists of </w:t>
      </w:r>
      <w:r w:rsidR="004032ED">
        <w:t>the product owner</w:t>
      </w:r>
      <w:r w:rsidR="004032ED" w:rsidRPr="004032ED">
        <w:t xml:space="preserve">, the </w:t>
      </w:r>
      <w:r w:rsidR="004032ED">
        <w:t>d</w:t>
      </w:r>
      <w:r w:rsidR="004032ED" w:rsidRPr="004032ED">
        <w:t xml:space="preserve">evelopment </w:t>
      </w:r>
      <w:r w:rsidR="004032ED">
        <w:t>t</w:t>
      </w:r>
      <w:r w:rsidR="004032ED" w:rsidRPr="004032ED">
        <w:t>eam</w:t>
      </w:r>
      <w:r w:rsidR="004032ED">
        <w:t xml:space="preserve"> of programmers</w:t>
      </w:r>
      <w:r w:rsidR="004032ED" w:rsidRPr="004032ED">
        <w:t xml:space="preserve">, and a </w:t>
      </w:r>
      <w:r w:rsidR="004032ED">
        <w:t>s</w:t>
      </w:r>
      <w:r w:rsidR="004032ED" w:rsidRPr="004032ED">
        <w:t xml:space="preserve">crum </w:t>
      </w:r>
      <w:r w:rsidR="004032ED">
        <w:t>m</w:t>
      </w:r>
      <w:r w:rsidR="004032ED" w:rsidRPr="004032ED">
        <w:t>aster</w:t>
      </w:r>
      <w:r w:rsidR="004032ED">
        <w:t xml:space="preserve"> to oversee all the processes</w:t>
      </w:r>
      <w:r w:rsidR="004032ED" w:rsidRPr="004032ED">
        <w:t xml:space="preserve">. Scrum </w:t>
      </w:r>
      <w:r w:rsidR="004032ED">
        <w:t>t</w:t>
      </w:r>
      <w:r w:rsidR="004032ED" w:rsidRPr="004032ED">
        <w:t xml:space="preserve">eams are self-organizing and cross-functional. </w:t>
      </w:r>
      <w:r w:rsidR="004032ED">
        <w:t>These</w:t>
      </w:r>
      <w:r w:rsidR="004032ED" w:rsidRPr="004032ED">
        <w:t xml:space="preserve"> teams </w:t>
      </w:r>
      <w:r w:rsidR="004032ED">
        <w:t xml:space="preserve">find the </w:t>
      </w:r>
      <w:r w:rsidR="000959FA">
        <w:t>most effective</w:t>
      </w:r>
      <w:r w:rsidR="004032ED">
        <w:t xml:space="preserve"> ways to</w:t>
      </w:r>
      <w:r w:rsidR="004032ED" w:rsidRPr="004032ED">
        <w:t xml:space="preserve"> accomplish their work</w:t>
      </w:r>
      <w:r w:rsidR="000959FA">
        <w:t xml:space="preserve"> without the direction of individuals from outside of their team</w:t>
      </w:r>
      <w:r w:rsidR="004032ED" w:rsidRPr="004032ED">
        <w:t xml:space="preserve">. The </w:t>
      </w:r>
      <w:r w:rsidR="000959FA">
        <w:t>Scrum team</w:t>
      </w:r>
      <w:r w:rsidR="004032ED" w:rsidRPr="004032ED">
        <w:t xml:space="preserve"> is </w:t>
      </w:r>
      <w:r w:rsidR="000959FA">
        <w:t xml:space="preserve">organized to maximize </w:t>
      </w:r>
      <w:r w:rsidR="004032ED" w:rsidRPr="004032ED">
        <w:t>flexibility, creativity, and productivity</w:t>
      </w:r>
      <w:r w:rsidR="00F264EE">
        <w:t xml:space="preserve"> of the project</w:t>
      </w:r>
      <w:r w:rsidR="004032ED" w:rsidRPr="004032ED">
        <w:t>.</w:t>
      </w:r>
      <w:r w:rsidR="00F264EE">
        <w:t xml:space="preserve"> The processes of the Scrum model which</w:t>
      </w:r>
      <w:r w:rsidR="00F264EE">
        <w:t xml:space="preserve"> repeats until the final product is accepted by the product o</w:t>
      </w:r>
      <w:r w:rsidR="00F264EE">
        <w:t>wner, include</w:t>
      </w:r>
      <w:r>
        <w:t>:</w:t>
      </w:r>
    </w:p>
    <w:p w14:paraId="3E7D2BE9" w14:textId="7D1E2030" w:rsidR="00706200" w:rsidRPr="00C0601E" w:rsidRDefault="00C5662D" w:rsidP="00C5662D">
      <w:pPr>
        <w:pStyle w:val="NoSpacing"/>
        <w:rPr>
          <w:rStyle w:val="Emphasis"/>
          <w:i w:val="0"/>
          <w:iCs w:val="0"/>
        </w:rPr>
      </w:pPr>
      <w:r>
        <w:t>Scrum</w:t>
      </w:r>
      <w:r w:rsidR="00706200">
        <w:t xml:space="preserve"> Method Process</w:t>
      </w:r>
    </w:p>
    <w:tbl>
      <w:tblPr>
        <w:tblStyle w:val="APAReport"/>
        <w:tblW w:w="0" w:type="auto"/>
        <w:tblLook w:val="04A0" w:firstRow="1" w:lastRow="0" w:firstColumn="1" w:lastColumn="0" w:noHBand="0" w:noVBand="1"/>
        <w:tblDescription w:val="Sample table with 5 columns"/>
      </w:tblPr>
      <w:tblGrid>
        <w:gridCol w:w="2070"/>
        <w:gridCol w:w="7290"/>
      </w:tblGrid>
      <w:tr w:rsidR="00706200" w:rsidRPr="00BF4184" w14:paraId="2AC78A29" w14:textId="77777777" w:rsidTr="00706200">
        <w:trPr>
          <w:cnfStyle w:val="100000000000" w:firstRow="1" w:lastRow="0" w:firstColumn="0" w:lastColumn="0" w:oddVBand="0" w:evenVBand="0" w:oddHBand="0" w:evenHBand="0" w:firstRowFirstColumn="0" w:firstRowLastColumn="0" w:lastRowFirstColumn="0" w:lastRowLastColumn="0"/>
        </w:trPr>
        <w:tc>
          <w:tcPr>
            <w:tcW w:w="2070" w:type="dxa"/>
          </w:tcPr>
          <w:p w14:paraId="630A69B3" w14:textId="03D0C05A" w:rsidR="00706200" w:rsidRPr="00BF4184" w:rsidRDefault="00706200" w:rsidP="008142E2">
            <w:r>
              <w:t xml:space="preserve">Scrum </w:t>
            </w:r>
            <w:r w:rsidR="00C5662D">
              <w:t>Process</w:t>
            </w:r>
          </w:p>
        </w:tc>
        <w:tc>
          <w:tcPr>
            <w:tcW w:w="7290" w:type="dxa"/>
          </w:tcPr>
          <w:p w14:paraId="2185F2FD" w14:textId="77777777" w:rsidR="00706200" w:rsidRPr="00BF4184" w:rsidRDefault="00706200" w:rsidP="008142E2">
            <w:r>
              <w:t>Details</w:t>
            </w:r>
          </w:p>
        </w:tc>
      </w:tr>
      <w:tr w:rsidR="00706200" w:rsidRPr="00BF4184" w14:paraId="4278D009" w14:textId="77777777" w:rsidTr="00706200">
        <w:tc>
          <w:tcPr>
            <w:tcW w:w="2070" w:type="dxa"/>
          </w:tcPr>
          <w:p w14:paraId="440C0DDA" w14:textId="4027DA83" w:rsidR="00706200" w:rsidRPr="00BF4184" w:rsidRDefault="00C5662D" w:rsidP="008142E2">
            <w:r>
              <w:t>Product Backlog</w:t>
            </w:r>
          </w:p>
        </w:tc>
        <w:tc>
          <w:tcPr>
            <w:tcW w:w="7290" w:type="dxa"/>
          </w:tcPr>
          <w:p w14:paraId="1D7C3E90" w14:textId="7C18CED3" w:rsidR="00706200" w:rsidRPr="00BF4184" w:rsidRDefault="00C5662D" w:rsidP="008142E2">
            <w:r>
              <w:t>A list of requirements for the final project is created.</w:t>
            </w:r>
          </w:p>
        </w:tc>
      </w:tr>
      <w:tr w:rsidR="00706200" w:rsidRPr="00BF4184" w14:paraId="7BBE76A0" w14:textId="77777777" w:rsidTr="00706200">
        <w:tc>
          <w:tcPr>
            <w:tcW w:w="2070" w:type="dxa"/>
          </w:tcPr>
          <w:p w14:paraId="2FD1CC2D" w14:textId="0D902BFA" w:rsidR="00706200" w:rsidRPr="00BF4184" w:rsidRDefault="00C5662D" w:rsidP="008142E2">
            <w:r>
              <w:t>Sprint Planning</w:t>
            </w:r>
          </w:p>
        </w:tc>
        <w:tc>
          <w:tcPr>
            <w:tcW w:w="7290" w:type="dxa"/>
          </w:tcPr>
          <w:p w14:paraId="1E92AB33" w14:textId="0ABA6F35" w:rsidR="00706200" w:rsidRPr="00BF4184" w:rsidRDefault="00C5662D" w:rsidP="008142E2">
            <w:r>
              <w:t>The scrum team meets to decide what part of the product backlog to work on first</w:t>
            </w:r>
            <w:r w:rsidR="003434DA">
              <w:t>.</w:t>
            </w:r>
          </w:p>
        </w:tc>
      </w:tr>
      <w:tr w:rsidR="00706200" w:rsidRPr="00BF4184" w14:paraId="1F36A57B" w14:textId="77777777" w:rsidTr="00706200">
        <w:tc>
          <w:tcPr>
            <w:tcW w:w="2070" w:type="dxa"/>
          </w:tcPr>
          <w:p w14:paraId="54D9D3AE" w14:textId="222B6595" w:rsidR="00706200" w:rsidRPr="00BF4184" w:rsidRDefault="00C5662D" w:rsidP="008142E2">
            <w:r>
              <w:t>Daily Scrum</w:t>
            </w:r>
          </w:p>
        </w:tc>
        <w:tc>
          <w:tcPr>
            <w:tcW w:w="7290" w:type="dxa"/>
          </w:tcPr>
          <w:p w14:paraId="439AA848" w14:textId="22EE48D4" w:rsidR="00706200" w:rsidRPr="00BF4184" w:rsidRDefault="003434DA" w:rsidP="008142E2">
            <w:r>
              <w:t>After the project is set, the team meets daily to discuss the progress and any issues that have arisen. T</w:t>
            </w:r>
            <w:r w:rsidRPr="003434DA">
              <w:t xml:space="preserve">he scrum master </w:t>
            </w:r>
            <w:r>
              <w:t xml:space="preserve">ensures </w:t>
            </w:r>
            <w:r w:rsidRPr="003434DA">
              <w:t xml:space="preserve">members </w:t>
            </w:r>
            <w:r>
              <w:t xml:space="preserve">of the team </w:t>
            </w:r>
            <w:r w:rsidRPr="003434DA">
              <w:t xml:space="preserve">follow </w:t>
            </w:r>
            <w:r>
              <w:t>the</w:t>
            </w:r>
            <w:r w:rsidRPr="003434DA">
              <w:t xml:space="preserve"> theories, rules, and practices</w:t>
            </w:r>
            <w:r>
              <w:t xml:space="preserve"> of the scrum</w:t>
            </w:r>
            <w:r w:rsidRPr="003434DA">
              <w:t>.</w:t>
            </w:r>
          </w:p>
        </w:tc>
      </w:tr>
      <w:tr w:rsidR="00706200" w:rsidRPr="00BF4184" w14:paraId="40DB8DF1" w14:textId="77777777" w:rsidTr="00706200">
        <w:tc>
          <w:tcPr>
            <w:tcW w:w="2070" w:type="dxa"/>
          </w:tcPr>
          <w:p w14:paraId="0E771290" w14:textId="264A40B0" w:rsidR="00706200" w:rsidRDefault="00C5662D" w:rsidP="008142E2">
            <w:r>
              <w:t>Sprint Review</w:t>
            </w:r>
          </w:p>
        </w:tc>
        <w:tc>
          <w:tcPr>
            <w:tcW w:w="7290" w:type="dxa"/>
          </w:tcPr>
          <w:p w14:paraId="090FDE9B" w14:textId="0166EEFF" w:rsidR="00706200" w:rsidRPr="003434DA" w:rsidRDefault="003434DA" w:rsidP="008142E2">
            <w:r w:rsidRPr="003434DA">
              <w:t xml:space="preserve">At the end of </w:t>
            </w:r>
            <w:r w:rsidRPr="003434DA">
              <w:t>each</w:t>
            </w:r>
            <w:r w:rsidRPr="003434DA">
              <w:t xml:space="preserve"> sprint, the</w:t>
            </w:r>
            <w:r w:rsidRPr="003434DA">
              <w:t>re is a</w:t>
            </w:r>
            <w:r w:rsidRPr="003434DA">
              <w:t xml:space="preserve"> sprint review meeting </w:t>
            </w:r>
            <w:r w:rsidRPr="003434DA">
              <w:t xml:space="preserve">that </w:t>
            </w:r>
            <w:r w:rsidRPr="003434DA">
              <w:t>is organized by the product owner. During th</w:t>
            </w:r>
            <w:r w:rsidRPr="003434DA">
              <w:t>is</w:t>
            </w:r>
            <w:r w:rsidRPr="003434DA">
              <w:t xml:space="preserve"> meeting, the </w:t>
            </w:r>
            <w:r w:rsidRPr="003434DA">
              <w:t>scrum</w:t>
            </w:r>
            <w:r w:rsidRPr="003434DA">
              <w:t xml:space="preserve"> team demonstrates what they </w:t>
            </w:r>
            <w:r w:rsidRPr="003434DA">
              <w:t xml:space="preserve">have </w:t>
            </w:r>
            <w:r w:rsidRPr="003434DA">
              <w:t>completed since the last sprint</w:t>
            </w:r>
            <w:r>
              <w:t>.</w:t>
            </w:r>
            <w:r w:rsidRPr="003434DA">
              <w:t xml:space="preserve"> The</w:t>
            </w:r>
            <w:r w:rsidRPr="003434DA">
              <w:t xml:space="preserve"> product owner</w:t>
            </w:r>
            <w:r w:rsidRPr="003434DA">
              <w:t xml:space="preserve"> then</w:t>
            </w:r>
            <w:r w:rsidRPr="003434DA">
              <w:t xml:space="preserve"> gives information about what </w:t>
            </w:r>
            <w:r w:rsidRPr="003434DA">
              <w:t>items are</w:t>
            </w:r>
            <w:r w:rsidRPr="003434DA">
              <w:t xml:space="preserve"> remaining on the product backlog and estimated time to complete the projec</w:t>
            </w:r>
            <w:r w:rsidRPr="003434DA">
              <w:t>t</w:t>
            </w:r>
            <w:r w:rsidRPr="003434DA">
              <w:t>.</w:t>
            </w:r>
          </w:p>
        </w:tc>
      </w:tr>
      <w:tr w:rsidR="00706200" w:rsidRPr="00BF4184" w14:paraId="5F56B6B5" w14:textId="77777777" w:rsidTr="00706200">
        <w:tc>
          <w:tcPr>
            <w:tcW w:w="2070" w:type="dxa"/>
          </w:tcPr>
          <w:p w14:paraId="41E121C7" w14:textId="19DE8ACA" w:rsidR="00706200" w:rsidRDefault="00C5662D" w:rsidP="008142E2">
            <w:r>
              <w:lastRenderedPageBreak/>
              <w:t>Sprint Retrospective</w:t>
            </w:r>
          </w:p>
        </w:tc>
        <w:tc>
          <w:tcPr>
            <w:tcW w:w="7290" w:type="dxa"/>
          </w:tcPr>
          <w:p w14:paraId="74D9B737" w14:textId="377FED8E" w:rsidR="00706200" w:rsidRDefault="003434DA" w:rsidP="008142E2">
            <w:r w:rsidRPr="003434DA">
              <w:t>After the</w:t>
            </w:r>
            <w:r>
              <w:t xml:space="preserve"> completion of</w:t>
            </w:r>
            <w:r w:rsidRPr="003434DA">
              <w:t xml:space="preserve"> sprint review, the scrum team </w:t>
            </w:r>
            <w:r>
              <w:t>assembles</w:t>
            </w:r>
            <w:r w:rsidRPr="003434DA">
              <w:t xml:space="preserve"> in </w:t>
            </w:r>
            <w:r>
              <w:t xml:space="preserve">a </w:t>
            </w:r>
            <w:r w:rsidRPr="003434DA">
              <w:t>sprint retrospective meeting</w:t>
            </w:r>
            <w:r>
              <w:t>. During this meeting they discuss</w:t>
            </w:r>
            <w:r w:rsidRPr="003434DA">
              <w:t xml:space="preserve"> </w:t>
            </w:r>
            <w:r>
              <w:t>if any problems occurred and what improvements can be made for the next scrum cycle.</w:t>
            </w:r>
          </w:p>
        </w:tc>
      </w:tr>
    </w:tbl>
    <w:p w14:paraId="3094F910" w14:textId="2AB9A3FD" w:rsidR="00973A18" w:rsidRDefault="00A15209" w:rsidP="00A15209">
      <w:pPr>
        <w:ind w:firstLine="0"/>
      </w:pPr>
      <w:r>
        <w:rPr>
          <w:noProof/>
        </w:rPr>
        <mc:AlternateContent>
          <mc:Choice Requires="wps">
            <w:drawing>
              <wp:anchor distT="45720" distB="45720" distL="114300" distR="114300" simplePos="0" relativeHeight="251660288" behindDoc="0" locked="0" layoutInCell="1" allowOverlap="1" wp14:anchorId="7945029E" wp14:editId="2ED4FA4D">
                <wp:simplePos x="0" y="0"/>
                <wp:positionH relativeFrom="margin">
                  <wp:align>center</wp:align>
                </wp:positionH>
                <wp:positionV relativeFrom="paragraph">
                  <wp:posOffset>4003040</wp:posOffset>
                </wp:positionV>
                <wp:extent cx="5486400" cy="2762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76225"/>
                        </a:xfrm>
                        <a:prstGeom prst="rect">
                          <a:avLst/>
                        </a:prstGeom>
                        <a:solidFill>
                          <a:srgbClr val="FFFFFF"/>
                        </a:solidFill>
                        <a:ln w="9525">
                          <a:solidFill>
                            <a:srgbClr val="000000"/>
                          </a:solidFill>
                          <a:miter lim="800000"/>
                          <a:headEnd/>
                          <a:tailEnd/>
                        </a:ln>
                      </wps:spPr>
                      <wps:txbx>
                        <w:txbxContent>
                          <w:p w14:paraId="23C4F69D" w14:textId="5B762CAF" w:rsidR="004C60ED" w:rsidRDefault="004C60ED">
                            <w:r w:rsidRPr="004C60ED">
                              <w:t>https://www.google.com/url?sa=i&amp;url=https%3A%2F%2Fwww.techno-pm.com%2F2017%2F05%2Fscrum-board-example.html&amp;psig=AOvVaw07MfVp2bDpi9zLL9ftTDhe&amp;ust=1592969277254000&amp;source=images&amp;cd=vfe&amp;ved=0CAIQjRxqFwoTCIDd2Jj_luoCFQAAAAAdAAAAABAD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45029E" id="_x0000_t202" coordsize="21600,21600" o:spt="202" path="m,l,21600r21600,l21600,xe">
                <v:stroke joinstyle="miter"/>
                <v:path gradientshapeok="t" o:connecttype="rect"/>
              </v:shapetype>
              <v:shape id="Text Box 2" o:spid="_x0000_s1026" type="#_x0000_t202" style="position:absolute;margin-left:0;margin-top:315.2pt;width:6in;height:21.7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">
                <v:textbox>
                  <w:txbxContent>
                    <w:p w14:paraId="23C4F69D" w14:textId="5B762CAF" w:rsidR="004C60ED" w:rsidRDefault="004C60ED">
                      <w:r w:rsidRPr="004C60ED">
                        <w:t>https://www.google.com/url?sa=i&amp;url=https%3A%2F%2Fwww.techno-pm.com%2F2017%2F05%2Fscrum-board-example.html&amp;psig=AOvVaw07MfVp2bDpi9zLL9ftTDhe&amp;ust=1592969277254000&amp;source=images&amp;cd=vfe&amp;ved=0CAIQjRxqFwoTCIDd2Jj_luoCFQAAAAAdAAAAABAD</w:t>
                      </w:r>
                    </w:p>
                  </w:txbxContent>
                </v:textbox>
                <w10:wrap type="square" anchorx="margin"/>
              </v:shape>
            </w:pict>
          </mc:Fallback>
        </mc:AlternateContent>
      </w:r>
      <w:r>
        <w:rPr>
          <w:noProof/>
        </w:rPr>
        <w:drawing>
          <wp:anchor distT="0" distB="0" distL="114300" distR="114300" simplePos="0" relativeHeight="251658240" behindDoc="0" locked="0" layoutInCell="1" allowOverlap="1" wp14:anchorId="06D9977A" wp14:editId="7211E61D">
            <wp:simplePos x="0" y="0"/>
            <wp:positionH relativeFrom="margin">
              <wp:align>center</wp:align>
            </wp:positionH>
            <wp:positionV relativeFrom="paragraph">
              <wp:posOffset>215265</wp:posOffset>
            </wp:positionV>
            <wp:extent cx="5619750" cy="4098925"/>
            <wp:effectExtent l="0" t="0" r="0" b="0"/>
            <wp:wrapSquare wrapText="bothSides"/>
            <wp:docPr id="1" name="Picture 1" descr="Scrum Board : 4 Templates and Examples - Project Management Templates&#10;&#10;https://www.google.com/url?sa=i&amp;url=https%3A%2F%2Fwww.techno-pm.com%2F2017%2F05%2Fscrum-board-example.html&amp;psig=AOvVaw07MfVp2bDpi9zLL9ftTDhe&amp;ust=1592969277254000&amp;source=images&amp;cd=vfe&amp;ved=0CAIQjRxqFwoTCIDd2Jj_luoCFQAAAAAdAAAA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Board : 4 Templates and Examples - Project Management Templat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9750" cy="4098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34DA">
        <w:t xml:space="preserve"> </w:t>
      </w:r>
    </w:p>
    <w:p w14:paraId="44034A4C" w14:textId="15D08769" w:rsidR="009F30C8" w:rsidRDefault="001737FD" w:rsidP="002B60A3">
      <w:r>
        <w:t>Many Scrum teams utilize Scrum boards</w:t>
      </w:r>
      <w:r w:rsidR="004C60ED" w:rsidRPr="004C60ED">
        <w:t xml:space="preserve"> </w:t>
      </w:r>
      <w:r>
        <w:t xml:space="preserve">that are used to track the progress of the sprints. As seen in figure 1, they can </w:t>
      </w:r>
      <w:r w:rsidR="004C60ED" w:rsidRPr="004C60ED">
        <w:t>involve index cards, Post-It notes, or a whiteboard</w:t>
      </w:r>
      <w:r>
        <w:t xml:space="preserve"> </w:t>
      </w:r>
      <w:r w:rsidR="00FF7F42">
        <w:t>so that the team can easily</w:t>
      </w:r>
      <w:r w:rsidR="00FF7F42" w:rsidRPr="004C60ED">
        <w:t xml:space="preserve"> update the board throughout the entire sprint. </w:t>
      </w:r>
      <w:r w:rsidR="00FF7F42">
        <w:t xml:space="preserve">The Scrum board </w:t>
      </w:r>
      <w:r w:rsidR="004C60ED" w:rsidRPr="004C60ED">
        <w:t xml:space="preserve">usually </w:t>
      </w:r>
      <w:r w:rsidR="00FF7F42">
        <w:t xml:space="preserve">is </w:t>
      </w:r>
      <w:r w:rsidR="004C60ED" w:rsidRPr="004C60ED">
        <w:t xml:space="preserve">divided into categories: </w:t>
      </w:r>
      <w:r>
        <w:t xml:space="preserve">story, </w:t>
      </w:r>
      <w:r w:rsidR="004C60ED" w:rsidRPr="004C60ED">
        <w:t xml:space="preserve">to do, work in progress, </w:t>
      </w:r>
      <w:r>
        <w:t>to verify</w:t>
      </w:r>
      <w:r w:rsidR="00FF7F42">
        <w:t xml:space="preserve">, </w:t>
      </w:r>
      <w:r w:rsidR="004C60ED" w:rsidRPr="004C60ED">
        <w:t>and done</w:t>
      </w:r>
      <w:r w:rsidR="00A15209">
        <w:t>.</w:t>
      </w:r>
    </w:p>
    <w:p w14:paraId="40AB368D" w14:textId="77777777" w:rsidR="00A15209" w:rsidRDefault="00A15209" w:rsidP="00A15209">
      <w:r>
        <w:t>In agile development, rather than a single large process model that is implemented in conventional SDLC, it is broken down into smaller phases which touch on the traditional processes of development. According to Agile Manifesto, the major factors that agile methods value are:</w:t>
      </w:r>
    </w:p>
    <w:p w14:paraId="03588FC6" w14:textId="77777777" w:rsidR="00A15209" w:rsidRDefault="00A15209" w:rsidP="00A15209">
      <w:r>
        <w:lastRenderedPageBreak/>
        <w:t>“Individuals and interactions over processes and tools</w:t>
      </w:r>
    </w:p>
    <w:p w14:paraId="77905C85" w14:textId="16CEA82F" w:rsidR="00A15209" w:rsidRDefault="00A15209" w:rsidP="00A15209">
      <w:r>
        <w:t>Working software over comprehensive documentation</w:t>
      </w:r>
    </w:p>
    <w:p w14:paraId="783A3FFE" w14:textId="77777777" w:rsidR="00A15209" w:rsidRDefault="00A15209" w:rsidP="00A15209">
      <w:r>
        <w:t>Customer collaboration over contract negotiation</w:t>
      </w:r>
    </w:p>
    <w:p w14:paraId="423F3930" w14:textId="69CD6799" w:rsidR="00A15209" w:rsidRPr="00C31D30" w:rsidRDefault="00A15209" w:rsidP="00161050">
      <w:r>
        <w:t>Responding to change over following a plan</w:t>
      </w:r>
      <w:r w:rsidR="00161050">
        <w:t>”</w:t>
      </w:r>
      <w:r>
        <w:t xml:space="preserve"> (</w:t>
      </w:r>
      <w:r w:rsidR="00161050" w:rsidRPr="00973A18">
        <w:rPr>
          <w:noProof/>
        </w:rPr>
        <w:t>Beck, K., Beedle, M., Bennekum, A., Cockburn, A.</w:t>
      </w:r>
      <w:r w:rsidR="00161050">
        <w:rPr>
          <w:noProof/>
        </w:rPr>
        <w:t xml:space="preserve">, </w:t>
      </w:r>
      <w:r>
        <w:t>2001)</w:t>
      </w:r>
    </w:p>
    <w:p w14:paraId="5AD3D5CD" w14:textId="5294862B" w:rsidR="003A460F" w:rsidRPr="00C31D30" w:rsidRDefault="009F30C8" w:rsidP="003A460F">
      <w:pPr>
        <w:pStyle w:val="Heading5"/>
      </w:pPr>
      <w:r w:rsidRPr="009F30C8">
        <w:rPr>
          <w:b/>
          <w:bCs/>
        </w:rPr>
        <w:t xml:space="preserve">Advantages and Disadvantages of </w:t>
      </w:r>
      <w:r w:rsidR="00C5662D">
        <w:rPr>
          <w:b/>
          <w:bCs/>
        </w:rPr>
        <w:t>the Scrum</w:t>
      </w:r>
      <w:r w:rsidRPr="009F30C8">
        <w:rPr>
          <w:b/>
          <w:bCs/>
        </w:rPr>
        <w:t xml:space="preserve"> Method</w:t>
      </w:r>
      <w:r w:rsidR="003A460F" w:rsidRPr="00C31D30">
        <w:t>.</w:t>
      </w:r>
    </w:p>
    <w:p w14:paraId="5A83D32A" w14:textId="4A91F480" w:rsidR="0001383B" w:rsidRDefault="0001383B" w:rsidP="0001383B">
      <w:pPr>
        <w:pStyle w:val="NoSpacing"/>
        <w:ind w:firstLine="720"/>
      </w:pPr>
      <w:r>
        <w:t>For teams using the Scrum method comes many a</w:t>
      </w:r>
      <w:r w:rsidR="00A23D85">
        <w:t>dvantages</w:t>
      </w:r>
      <w:r>
        <w:t>. The use of daily stand-up meetings and the Scrum board</w:t>
      </w:r>
      <w:r w:rsidR="002B60A3">
        <w:t xml:space="preserve"> </w:t>
      </w:r>
      <w:r>
        <w:t>keeps all the team informed and</w:t>
      </w:r>
      <w:r w:rsidR="002B60A3">
        <w:t xml:space="preserve"> eliminat</w:t>
      </w:r>
      <w:r>
        <w:t>es</w:t>
      </w:r>
      <w:r w:rsidR="002B60A3">
        <w:t xml:space="preserve"> many misunderstandings and confusion. </w:t>
      </w:r>
      <w:r>
        <w:t>Since there</w:t>
      </w:r>
      <w:r w:rsidR="002B60A3">
        <w:t xml:space="preserve"> is no project manage</w:t>
      </w:r>
      <w:r>
        <w:t>ment</w:t>
      </w:r>
      <w:r w:rsidR="002B60A3">
        <w:t xml:space="preserve"> telling the </w:t>
      </w:r>
      <w:r>
        <w:t>team works collectively to decide what to accomplish</w:t>
      </w:r>
      <w:r w:rsidR="002B60A3">
        <w:t xml:space="preserve"> in each sprint. </w:t>
      </w:r>
      <w:r>
        <w:t>With the creation of sprints, and the constant feedback from users,</w:t>
      </w:r>
      <w:r w:rsidR="002B60A3">
        <w:t xml:space="preserve"> </w:t>
      </w:r>
      <w:r>
        <w:t>changes can be made to the project fast and effectively</w:t>
      </w:r>
      <w:r w:rsidR="002B60A3">
        <w:t>.</w:t>
      </w:r>
      <w:r>
        <w:t xml:space="preserve"> The constant</w:t>
      </w:r>
      <w:r w:rsidR="002B60A3">
        <w:t xml:space="preserve"> communication </w:t>
      </w:r>
      <w:r>
        <w:t xml:space="preserve">amongst the team </w:t>
      </w:r>
      <w:r w:rsidR="002B60A3">
        <w:t>ensures the team is aware of all issues and changes as soon as they arise</w:t>
      </w:r>
      <w:r>
        <w:t>. This generates a higher quality product that is cost effective</w:t>
      </w:r>
      <w:r w:rsidR="002B60A3">
        <w:t>.</w:t>
      </w:r>
      <w:r w:rsidR="00A23D85">
        <w:tab/>
      </w:r>
    </w:p>
    <w:p w14:paraId="2D03CC27" w14:textId="736B4176" w:rsidR="00A23D85" w:rsidRDefault="0001383B" w:rsidP="0001383B">
      <w:pPr>
        <w:pStyle w:val="NoSpacing"/>
        <w:ind w:firstLine="720"/>
      </w:pPr>
      <w:r>
        <w:t>With the many advantages of Scrum come the d</w:t>
      </w:r>
      <w:r w:rsidR="00A23D85">
        <w:t>isadvantages</w:t>
      </w:r>
      <w:r>
        <w:t>. Since there is no specific end date for many projects, there is a risk that</w:t>
      </w:r>
      <w:r w:rsidR="00671D94">
        <w:t xml:space="preserve"> the scope can creep</w:t>
      </w:r>
      <w:r>
        <w:t>.</w:t>
      </w:r>
      <w:r w:rsidR="00671D94">
        <w:t xml:space="preserve"> The product owner may want to keep adding features which can cause other projects to get pushed back</w:t>
      </w:r>
      <w:r>
        <w:t>.</w:t>
      </w:r>
      <w:r>
        <w:t xml:space="preserve"> </w:t>
      </w:r>
      <w:r w:rsidR="00671D94">
        <w:t xml:space="preserve">A Scrum team needs to be comprised of developers with experience because the roles are less defined. It would be difficult for someone with little to no experience to join a team and learn what needs to be done as other team members would be busy with their projects and unable to train them. If a task is </w:t>
      </w:r>
      <w:r w:rsidR="00671D94" w:rsidRPr="00671D94">
        <w:t>inadequately</w:t>
      </w:r>
      <w:r w:rsidR="00671D94">
        <w:t xml:space="preserve"> defined or planned, there is a risk of increased p</w:t>
      </w:r>
      <w:r>
        <w:t>roject costs</w:t>
      </w:r>
      <w:r w:rsidR="00671D94">
        <w:t xml:space="preserve">, missed deadlines or inaccurate </w:t>
      </w:r>
      <w:r w:rsidR="00C22DC7">
        <w:t>functionality</w:t>
      </w:r>
      <w:r w:rsidR="00671D94">
        <w:t xml:space="preserve">. </w:t>
      </w:r>
      <w:r w:rsidR="00C22DC7">
        <w:t>The Scrum Master plays an important role in making sure this does not happen.</w:t>
      </w:r>
    </w:p>
    <w:p w14:paraId="20C06B63" w14:textId="75F4D34D" w:rsidR="004C60ED" w:rsidRPr="00C31D30" w:rsidRDefault="004C60ED" w:rsidP="004C60ED">
      <w:pPr>
        <w:pStyle w:val="Heading5"/>
      </w:pPr>
      <w:r>
        <w:rPr>
          <w:b/>
          <w:bCs/>
        </w:rPr>
        <w:lastRenderedPageBreak/>
        <w:t>Conclusion</w:t>
      </w:r>
      <w:r w:rsidRPr="00C31D30">
        <w:t>.</w:t>
      </w:r>
    </w:p>
    <w:p w14:paraId="569D6F9C" w14:textId="16DE910F" w:rsidR="004C60ED" w:rsidRDefault="00B93774" w:rsidP="00A23D85">
      <w:pPr>
        <w:pStyle w:val="NoSpacing"/>
      </w:pPr>
      <w:r>
        <w:tab/>
        <w:t xml:space="preserve">Agile and </w:t>
      </w:r>
      <w:r w:rsidR="00FC7519">
        <w:t>t</w:t>
      </w:r>
      <w:r>
        <w:t xml:space="preserve">raditional methodologies both still play an important role in </w:t>
      </w:r>
      <w:r>
        <w:t>software development</w:t>
      </w:r>
      <w:r>
        <w:t xml:space="preserve"> today. The traditional method of Waterfall </w:t>
      </w:r>
      <w:r w:rsidR="00FC7519">
        <w:t>is applicable for software that needs to be fully functional and does not need to be updated regularly. An example of this type of project would be a banking application</w:t>
      </w:r>
      <w:r w:rsidR="00161050">
        <w:t xml:space="preserve"> where all the features would need to be available at deployment</w:t>
      </w:r>
      <w:r w:rsidR="00FC7519">
        <w:t xml:space="preserve">. The agile method of Scrum is applicable for software that </w:t>
      </w:r>
      <w:r w:rsidR="00794E50">
        <w:t>needs to be released quickly and gets updated regularly. An example of this type of project would be a video server such as Plex</w:t>
      </w:r>
      <w:r w:rsidR="00161050">
        <w:t xml:space="preserve"> where many updates are pushed that add new features</w:t>
      </w:r>
      <w:r w:rsidR="00794E50">
        <w:t xml:space="preserve">. These methodologies are important to have </w:t>
      </w:r>
      <w:r w:rsidR="00794E50">
        <w:t>fundamental</w:t>
      </w:r>
      <w:r w:rsidR="00794E50">
        <w:t xml:space="preserve"> knowledge in when beginning a career in the software development field as they are the basis of a multitude of current projects </w:t>
      </w:r>
      <w:r w:rsidR="00161050">
        <w:t>today</w:t>
      </w:r>
      <w:r w:rsidR="00794E50">
        <w:t>.</w:t>
      </w:r>
    </w:p>
    <w:p w14:paraId="6A5B70E5" w14:textId="4169C429" w:rsidR="00E81978" w:rsidRDefault="00E81978" w:rsidP="003A460F">
      <w:pPr>
        <w:pStyle w:val="SectionTitle"/>
        <w:jc w:val="left"/>
      </w:pPr>
    </w:p>
    <w:sdt>
      <w:sdtPr>
        <w:rPr>
          <w:rFonts w:asciiTheme="minorHAnsi" w:eastAsiaTheme="minorEastAsia" w:hAnsiTheme="minorHAnsi" w:cstheme="minorBidi"/>
        </w:rPr>
        <w:id w:val="62297111"/>
        <w:docPartObj>
          <w:docPartGallery w:val="Bibliographies"/>
          <w:docPartUnique/>
        </w:docPartObj>
      </w:sdtPr>
      <w:sdtEndPr/>
      <w:sdtContent>
        <w:p w14:paraId="74374ADE" w14:textId="77777777" w:rsidR="00E81978" w:rsidRDefault="005D3A03">
          <w:pPr>
            <w:pStyle w:val="SectionTitle"/>
          </w:pPr>
          <w:r>
            <w:t>References</w:t>
          </w:r>
        </w:p>
        <w:p w14:paraId="01C0F95B" w14:textId="77777777" w:rsidR="00973A18" w:rsidRDefault="00C31D30" w:rsidP="00DB4142">
          <w:pPr>
            <w:pStyle w:val="Bibliography"/>
            <w:rPr>
              <w:noProof/>
            </w:rPr>
          </w:pPr>
          <w:r>
            <w:fldChar w:fldCharType="begin"/>
          </w:r>
          <w:r>
            <w:instrText xml:space="preserve"> BIBLIOGRAPHY </w:instrText>
          </w:r>
          <w:r>
            <w:fldChar w:fldCharType="separate"/>
          </w:r>
          <w:r w:rsidR="00973A18" w:rsidRPr="00973A18">
            <w:rPr>
              <w:noProof/>
            </w:rPr>
            <w:t>Beck, K., Beedle, M., Bennekum, A., &amp;amp; Cockburn, A. (2001). Manifesto for Agile Software Development. Retrieved June 23, 2020, from https://agilemanifesto.org/iso/en/manifesto.html</w:t>
          </w:r>
        </w:p>
        <w:p w14:paraId="48ABB395" w14:textId="77777777" w:rsidR="001B273F" w:rsidRPr="001B273F" w:rsidRDefault="001B273F" w:rsidP="001B273F">
          <w:pPr>
            <w:pStyle w:val="Bibliography"/>
            <w:rPr>
              <w:noProof/>
            </w:rPr>
          </w:pPr>
          <w:r w:rsidRPr="001B273F">
            <w:rPr>
              <w:noProof/>
            </w:rPr>
            <w:t xml:space="preserve">Morelos, D. (2019, August 07). Traditional vs. Agile Software Development Method: Which One is Right for Your Project? - DZone Agile. Retrieved June 22, 2020, from </w:t>
          </w:r>
          <w:hyperlink r:id="rId10" w:history="1">
            <w:r w:rsidRPr="001B273F">
              <w:rPr>
                <w:rStyle w:val="Hyperlink"/>
                <w:noProof/>
              </w:rPr>
              <w:t>https://dzone.com/articles/traditional-vs-agile-software-development-method-w</w:t>
            </w:r>
          </w:hyperlink>
        </w:p>
        <w:p w14:paraId="7E15485F" w14:textId="77777777" w:rsidR="001B273F" w:rsidRPr="001B273F" w:rsidRDefault="001B273F" w:rsidP="001B273F">
          <w:pPr>
            <w:pStyle w:val="Bibliography"/>
            <w:rPr>
              <w:noProof/>
            </w:rPr>
          </w:pPr>
          <w:r w:rsidRPr="001B273F">
            <w:rPr>
              <w:noProof/>
            </w:rPr>
            <w:t xml:space="preserve">What Is Scrum Methodology? (2020, February 16). Retrieved June 22, 2020, from </w:t>
          </w:r>
          <w:hyperlink r:id="rId11" w:history="1">
            <w:r w:rsidRPr="001B273F">
              <w:rPr>
                <w:rStyle w:val="Hyperlink"/>
                <w:noProof/>
              </w:rPr>
              <w:t>https://resources.collab.net/agile-101/what</w:t>
            </w:r>
            <w:r w:rsidRPr="001B273F">
              <w:rPr>
                <w:rStyle w:val="Hyperlink"/>
                <w:noProof/>
              </w:rPr>
              <w:t>-</w:t>
            </w:r>
            <w:r w:rsidRPr="001B273F">
              <w:rPr>
                <w:rStyle w:val="Hyperlink"/>
                <w:noProof/>
              </w:rPr>
              <w:t>is-scrum</w:t>
            </w:r>
          </w:hyperlink>
        </w:p>
        <w:p w14:paraId="11865E46" w14:textId="77777777" w:rsidR="001B273F" w:rsidRPr="001B273F" w:rsidRDefault="001B273F" w:rsidP="001B273F">
          <w:pPr>
            <w:pStyle w:val="Bibliography"/>
            <w:rPr>
              <w:noProof/>
            </w:rPr>
          </w:pPr>
          <w:r w:rsidRPr="001B273F">
            <w:rPr>
              <w:noProof/>
            </w:rPr>
            <w:t xml:space="preserve">What the Waterfall Project Management Methodology Can (and Can't) Do for You. (2018, September 05). Retrieved June 22, 2020, from </w:t>
          </w:r>
          <w:hyperlink r:id="rId12" w:history="1">
            <w:r w:rsidRPr="001B273F">
              <w:rPr>
                <w:rStyle w:val="Hyperlink"/>
                <w:noProof/>
              </w:rPr>
              <w:t>https://www.lucidchart.com/blog/waterfall-project-management-methodology</w:t>
            </w:r>
          </w:hyperlink>
        </w:p>
        <w:p w14:paraId="6ADB5D59" w14:textId="7873C920" w:rsidR="001B273F" w:rsidRDefault="001B273F" w:rsidP="001B273F">
          <w:pPr>
            <w:pStyle w:val="Bibliography"/>
            <w:rPr>
              <w:noProof/>
            </w:rPr>
          </w:pPr>
          <w:r w:rsidRPr="001B273F">
            <w:rPr>
              <w:noProof/>
            </w:rPr>
            <w:t>What is Scrum? (n.d.). Retrieved June 22, 2020, from https://www.scrum.org/resources/what-is-scrum</w:t>
          </w:r>
        </w:p>
        <w:p w14:paraId="22C04996" w14:textId="15A955A6" w:rsidR="002B60A3" w:rsidRDefault="00A23D85" w:rsidP="002B60A3">
          <w:pPr>
            <w:ind w:left="720" w:hanging="720"/>
          </w:pPr>
          <w:r w:rsidRPr="00A23D85">
            <w:t>Pal, S. (2018, July 06). Software Engineering: Agile Development Models. Retrieved June 23, 2020, from https://www.geeksforgeeks.org/software-engineering-agile-development-models/?ref=rp</w:t>
          </w:r>
        </w:p>
        <w:p w14:paraId="70571F20" w14:textId="73652A50" w:rsidR="00FF7F42" w:rsidRPr="001B273F" w:rsidRDefault="00FF7F42" w:rsidP="00A23D85">
          <w:pPr>
            <w:ind w:left="720" w:hanging="720"/>
          </w:pPr>
          <w:proofErr w:type="gramStart"/>
          <w:r w:rsidRPr="00FF7F42">
            <w:t>What's</w:t>
          </w:r>
          <w:proofErr w:type="gramEnd"/>
          <w:r w:rsidRPr="00FF7F42">
            <w:t xml:space="preserve"> the Difference? Agile vs Scrum vs Waterfall vs Kanban. (n.d.). Retrieved June 23, 2020, from https://www.smartsheet.com/agile-vs-scrum-vs-waterfall-vs-kanban</w:t>
          </w:r>
        </w:p>
        <w:p w14:paraId="48ECB1F3" w14:textId="3E931EAB" w:rsidR="00E81978" w:rsidRDefault="00C31D30" w:rsidP="002B60A3">
          <w:pPr>
            <w:pStyle w:val="Bibliography"/>
          </w:pPr>
          <w:r>
            <w:rPr>
              <w:b/>
              <w:bCs/>
              <w:noProof/>
            </w:rPr>
            <w:fldChar w:fldCharType="end"/>
          </w:r>
        </w:p>
      </w:sdtContent>
    </w:sdt>
    <w:p w14:paraId="3B7393D0" w14:textId="6D4D8541" w:rsidR="00E81978" w:rsidRDefault="00E81978" w:rsidP="002B60A3">
      <w:pPr>
        <w:pStyle w:val="SectionTitle"/>
        <w:jc w:val="left"/>
      </w:pPr>
    </w:p>
    <w:sectPr w:rsidR="00E81978">
      <w:headerReference w:type="default" r:id="rId13"/>
      <w:headerReference w:type="first" r:id="rId14"/>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D57535" w14:textId="77777777" w:rsidR="00C25508" w:rsidRDefault="00C25508">
      <w:pPr>
        <w:spacing w:line="240" w:lineRule="auto"/>
      </w:pPr>
      <w:r>
        <w:separator/>
      </w:r>
    </w:p>
    <w:p w14:paraId="78FE6497" w14:textId="77777777" w:rsidR="00C25508" w:rsidRDefault="00C25508"/>
  </w:endnote>
  <w:endnote w:type="continuationSeparator" w:id="0">
    <w:p w14:paraId="2D85460A" w14:textId="77777777" w:rsidR="00C25508" w:rsidRDefault="00C25508">
      <w:pPr>
        <w:spacing w:line="240" w:lineRule="auto"/>
      </w:pPr>
      <w:r>
        <w:continuationSeparator/>
      </w:r>
    </w:p>
    <w:p w14:paraId="6CDCCA3E" w14:textId="77777777" w:rsidR="00C25508" w:rsidRDefault="00C255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20002A87" w:usb1="00000000" w:usb2="00000000"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CB0377" w14:textId="77777777" w:rsidR="00C25508" w:rsidRDefault="00C25508">
      <w:pPr>
        <w:spacing w:line="240" w:lineRule="auto"/>
      </w:pPr>
      <w:r>
        <w:separator/>
      </w:r>
    </w:p>
    <w:p w14:paraId="2350CFF6" w14:textId="77777777" w:rsidR="00C25508" w:rsidRDefault="00C25508"/>
  </w:footnote>
  <w:footnote w:type="continuationSeparator" w:id="0">
    <w:p w14:paraId="3037F493" w14:textId="77777777" w:rsidR="00C25508" w:rsidRDefault="00C25508">
      <w:pPr>
        <w:spacing w:line="240" w:lineRule="auto"/>
      </w:pPr>
      <w:r>
        <w:continuationSeparator/>
      </w:r>
    </w:p>
    <w:p w14:paraId="6DAE84CA" w14:textId="77777777" w:rsidR="00C25508" w:rsidRDefault="00C255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4A89F" w14:textId="604D9CC5" w:rsidR="00E81978" w:rsidRDefault="00C25508">
    <w:pPr>
      <w:pStyle w:val="Header"/>
    </w:pPr>
    <w:sdt>
      <w:sdtPr>
        <w:rPr>
          <w:rStyle w:val="Strong"/>
        </w:rPr>
        <w:alias w:val="Running head"/>
        <w:tag w:val=""/>
        <w:id w:val="12739865"/>
        <w:placeholder>
          <w:docPart w:val="8781520445BC413AA81407C6A9668195"/>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8611CF">
          <w:rPr>
            <w:rStyle w:val="Strong"/>
          </w:rPr>
          <w:t>SOFTWARE DEVELOPMENT METHODOLOGIES – AGILE VS. TRADITIONAL</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84F7B" w14:textId="47957A98" w:rsidR="00E81978" w:rsidRDefault="005D3A03">
    <w:pPr>
      <w:pStyle w:val="Header"/>
      <w:rPr>
        <w:rStyle w:val="Strong"/>
      </w:rPr>
    </w:pPr>
    <w:r>
      <w:t xml:space="preserve">Running head: </w:t>
    </w:r>
    <w:sdt>
      <w:sdtPr>
        <w:alias w:val="Running head"/>
        <w:tag w:val=""/>
        <w:id w:val="-696842620"/>
        <w:placeholder>
          <w:docPart w:val="A6D06F292A0A4115905931E76F3CD2F8"/>
        </w:placeholder>
        <w:dataBinding w:prefixMappings="xmlns:ns0='http://schemas.microsoft.com/office/2006/coverPageProps' " w:xpath="/ns0:CoverPageProperties[1]/ns0:Abstract[1]" w:storeItemID="{55AF091B-3C7A-41E3-B477-F2FDAA23CFDA}"/>
        <w15:appearance w15:val="hidden"/>
        <w:text/>
      </w:sdtPr>
      <w:sdtEndPr/>
      <w:sdtContent>
        <w:r w:rsidR="00E55561" w:rsidRPr="00E55561">
          <w:t>SOFTWARE DEVELOPMENT METHODOLOGIES</w:t>
        </w:r>
        <w:r w:rsidR="008611CF">
          <w:t xml:space="preserve"> – AGILE VS. TRADITIONAL</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CD700A3"/>
    <w:multiLevelType w:val="hybridMultilevel"/>
    <w:tmpl w:val="592C7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4"/>
  </w:num>
  <w:num w:numId="13">
    <w:abstractNumId w:val="11"/>
  </w:num>
  <w:num w:numId="14">
    <w:abstractNumId w:val="10"/>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61"/>
    <w:rsid w:val="0001383B"/>
    <w:rsid w:val="000959FA"/>
    <w:rsid w:val="000D3F41"/>
    <w:rsid w:val="00161050"/>
    <w:rsid w:val="001737FD"/>
    <w:rsid w:val="001B273F"/>
    <w:rsid w:val="002B60A3"/>
    <w:rsid w:val="00310A9A"/>
    <w:rsid w:val="00326118"/>
    <w:rsid w:val="003434DA"/>
    <w:rsid w:val="00355DCA"/>
    <w:rsid w:val="003A460F"/>
    <w:rsid w:val="004032ED"/>
    <w:rsid w:val="004B3EC2"/>
    <w:rsid w:val="004C60ED"/>
    <w:rsid w:val="004E53FD"/>
    <w:rsid w:val="00551A02"/>
    <w:rsid w:val="005534FA"/>
    <w:rsid w:val="005D3A03"/>
    <w:rsid w:val="00671D94"/>
    <w:rsid w:val="00706200"/>
    <w:rsid w:val="00794E50"/>
    <w:rsid w:val="007E75A8"/>
    <w:rsid w:val="008002C0"/>
    <w:rsid w:val="008611CF"/>
    <w:rsid w:val="00872AD3"/>
    <w:rsid w:val="008A1366"/>
    <w:rsid w:val="008C5323"/>
    <w:rsid w:val="00935B15"/>
    <w:rsid w:val="00962132"/>
    <w:rsid w:val="00973A18"/>
    <w:rsid w:val="009A6A3B"/>
    <w:rsid w:val="009F30C8"/>
    <w:rsid w:val="00A15209"/>
    <w:rsid w:val="00A23D85"/>
    <w:rsid w:val="00B823AA"/>
    <w:rsid w:val="00B93774"/>
    <w:rsid w:val="00BA45DB"/>
    <w:rsid w:val="00BF4184"/>
    <w:rsid w:val="00C0601E"/>
    <w:rsid w:val="00C2152D"/>
    <w:rsid w:val="00C22DC7"/>
    <w:rsid w:val="00C25508"/>
    <w:rsid w:val="00C31D30"/>
    <w:rsid w:val="00C50B99"/>
    <w:rsid w:val="00C5662D"/>
    <w:rsid w:val="00CA1589"/>
    <w:rsid w:val="00CC5362"/>
    <w:rsid w:val="00CD6E39"/>
    <w:rsid w:val="00CF6E91"/>
    <w:rsid w:val="00D85B68"/>
    <w:rsid w:val="00DB4142"/>
    <w:rsid w:val="00E3248E"/>
    <w:rsid w:val="00E55561"/>
    <w:rsid w:val="00E6004D"/>
    <w:rsid w:val="00E81978"/>
    <w:rsid w:val="00EF05F1"/>
    <w:rsid w:val="00F264EE"/>
    <w:rsid w:val="00F379B7"/>
    <w:rsid w:val="00F525FA"/>
    <w:rsid w:val="00FC7519"/>
    <w:rsid w:val="00FF2002"/>
    <w:rsid w:val="00FF7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22A06F"/>
  <w15:chartTrackingRefBased/>
  <w15:docId w15:val="{37D66D39-FEB8-4D11-8258-A32B838C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table" w:styleId="GridTable1Light">
    <w:name w:val="Grid Table 1 Light"/>
    <w:basedOn w:val="TableNormal"/>
    <w:uiPriority w:val="46"/>
    <w:rsid w:val="007E75A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7E75A8"/>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1B273F"/>
    <w:rPr>
      <w:color w:val="5F5F5F" w:themeColor="hyperlink"/>
      <w:u w:val="single"/>
    </w:rPr>
  </w:style>
  <w:style w:type="character" w:styleId="UnresolvedMention">
    <w:name w:val="Unresolved Mention"/>
    <w:basedOn w:val="DefaultParagraphFont"/>
    <w:uiPriority w:val="99"/>
    <w:semiHidden/>
    <w:unhideWhenUsed/>
    <w:rsid w:val="001B2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053382">
      <w:bodyDiv w:val="1"/>
      <w:marLeft w:val="0"/>
      <w:marRight w:val="0"/>
      <w:marTop w:val="0"/>
      <w:marBottom w:val="0"/>
      <w:divBdr>
        <w:top w:val="none" w:sz="0" w:space="0" w:color="auto"/>
        <w:left w:val="none" w:sz="0" w:space="0" w:color="auto"/>
        <w:bottom w:val="none" w:sz="0" w:space="0" w:color="auto"/>
        <w:right w:val="none" w:sz="0" w:space="0" w:color="auto"/>
      </w:divBdr>
    </w:div>
    <w:div w:id="103425236">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8535242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5860094">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9253834">
      <w:bodyDiv w:val="1"/>
      <w:marLeft w:val="0"/>
      <w:marRight w:val="0"/>
      <w:marTop w:val="0"/>
      <w:marBottom w:val="0"/>
      <w:divBdr>
        <w:top w:val="none" w:sz="0" w:space="0" w:color="auto"/>
        <w:left w:val="none" w:sz="0" w:space="0" w:color="auto"/>
        <w:bottom w:val="none" w:sz="0" w:space="0" w:color="auto"/>
        <w:right w:val="none" w:sz="0" w:space="0" w:color="auto"/>
      </w:divBdr>
    </w:div>
    <w:div w:id="518472437">
      <w:bodyDiv w:val="1"/>
      <w:marLeft w:val="0"/>
      <w:marRight w:val="0"/>
      <w:marTop w:val="0"/>
      <w:marBottom w:val="0"/>
      <w:divBdr>
        <w:top w:val="none" w:sz="0" w:space="0" w:color="auto"/>
        <w:left w:val="none" w:sz="0" w:space="0" w:color="auto"/>
        <w:bottom w:val="none" w:sz="0" w:space="0" w:color="auto"/>
        <w:right w:val="none" w:sz="0" w:space="0" w:color="auto"/>
      </w:divBdr>
    </w:div>
    <w:div w:id="548347122">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10450032">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41132913">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509542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42510239">
      <w:bodyDiv w:val="1"/>
      <w:marLeft w:val="0"/>
      <w:marRight w:val="0"/>
      <w:marTop w:val="0"/>
      <w:marBottom w:val="0"/>
      <w:divBdr>
        <w:top w:val="none" w:sz="0" w:space="0" w:color="auto"/>
        <w:left w:val="none" w:sz="0" w:space="0" w:color="auto"/>
        <w:bottom w:val="none" w:sz="0" w:space="0" w:color="auto"/>
        <w:right w:val="none" w:sz="0" w:space="0" w:color="auto"/>
      </w:divBdr>
    </w:div>
    <w:div w:id="1403334367">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21765287">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38643408">
      <w:bodyDiv w:val="1"/>
      <w:marLeft w:val="0"/>
      <w:marRight w:val="0"/>
      <w:marTop w:val="0"/>
      <w:marBottom w:val="0"/>
      <w:divBdr>
        <w:top w:val="none" w:sz="0" w:space="0" w:color="auto"/>
        <w:left w:val="none" w:sz="0" w:space="0" w:color="auto"/>
        <w:bottom w:val="none" w:sz="0" w:space="0" w:color="auto"/>
        <w:right w:val="none" w:sz="0" w:space="0" w:color="auto"/>
      </w:divBdr>
    </w:div>
    <w:div w:id="1871454410">
      <w:bodyDiv w:val="1"/>
      <w:marLeft w:val="0"/>
      <w:marRight w:val="0"/>
      <w:marTop w:val="0"/>
      <w:marBottom w:val="0"/>
      <w:divBdr>
        <w:top w:val="none" w:sz="0" w:space="0" w:color="auto"/>
        <w:left w:val="none" w:sz="0" w:space="0" w:color="auto"/>
        <w:bottom w:val="none" w:sz="0" w:space="0" w:color="auto"/>
        <w:right w:val="none" w:sz="0" w:space="0" w:color="auto"/>
      </w:divBdr>
    </w:div>
    <w:div w:id="1874153657">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39693277">
      <w:bodyDiv w:val="1"/>
      <w:marLeft w:val="0"/>
      <w:marRight w:val="0"/>
      <w:marTop w:val="0"/>
      <w:marBottom w:val="0"/>
      <w:divBdr>
        <w:top w:val="none" w:sz="0" w:space="0" w:color="auto"/>
        <w:left w:val="none" w:sz="0" w:space="0" w:color="auto"/>
        <w:bottom w:val="none" w:sz="0" w:space="0" w:color="auto"/>
        <w:right w:val="none" w:sz="0" w:space="0" w:color="auto"/>
      </w:divBdr>
    </w:div>
    <w:div w:id="2071297309">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lucidchart.com/blog/waterfall-project-management-methodolog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esources.collab.net/agile-101/what-is-scru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dzone.com/articles/traditional-vs-agile-software-development-method-w"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eck\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781520445BC413AA81407C6A9668195"/>
        <w:category>
          <w:name w:val="General"/>
          <w:gallery w:val="placeholder"/>
        </w:category>
        <w:types>
          <w:type w:val="bbPlcHdr"/>
        </w:types>
        <w:behaviors>
          <w:behavior w:val="content"/>
        </w:behaviors>
        <w:guid w:val="{70077404-05AC-4C43-A725-EB8C02F375BC}"/>
      </w:docPartPr>
      <w:docPartBody>
        <w:p w:rsidR="00DE0958" w:rsidRDefault="007C4A51">
          <w:pPr>
            <w:pStyle w:val="8781520445BC413AA81407C6A9668195"/>
          </w:pPr>
          <w:r w:rsidRPr="005D3A03">
            <w:t>Figures title:</w:t>
          </w:r>
        </w:p>
      </w:docPartBody>
    </w:docPart>
    <w:docPart>
      <w:docPartPr>
        <w:name w:val="A6D06F292A0A4115905931E76F3CD2F8"/>
        <w:category>
          <w:name w:val="General"/>
          <w:gallery w:val="placeholder"/>
        </w:category>
        <w:types>
          <w:type w:val="bbPlcHdr"/>
        </w:types>
        <w:behaviors>
          <w:behavior w:val="content"/>
        </w:behaviors>
        <w:guid w:val="{804ED104-510B-4FE1-8423-5FB3CCB4612C}"/>
      </w:docPartPr>
      <w:docPartBody>
        <w:p w:rsidR="00DE0958" w:rsidRDefault="007C4A51">
          <w:pPr>
            <w:pStyle w:val="A6D06F292A0A4115905931E76F3CD2F8"/>
          </w:pPr>
          <w:r>
            <w:t>[Include all figures in their own section, following references (and footnotes and tables, if applicable).  Include a numbered caption for each figure.  Use the Table/Figure style for easy spacing between figure and caption.]</w:t>
          </w:r>
        </w:p>
      </w:docPartBody>
    </w:docPart>
    <w:docPart>
      <w:docPartPr>
        <w:name w:val="AAFFA1FD59BE4A8AB17767B2402113A7"/>
        <w:category>
          <w:name w:val="General"/>
          <w:gallery w:val="placeholder"/>
        </w:category>
        <w:types>
          <w:type w:val="bbPlcHdr"/>
        </w:types>
        <w:behaviors>
          <w:behavior w:val="content"/>
        </w:behaviors>
        <w:guid w:val="{4AD5ABF8-5402-4B81-8589-F5544A399D35}"/>
      </w:docPartPr>
      <w:docPartBody>
        <w:p w:rsidR="00DE0958" w:rsidRDefault="00CC536F" w:rsidP="00CC536F">
          <w:pPr>
            <w:pStyle w:val="AAFFA1FD59BE4A8AB17767B2402113A7"/>
          </w:pPr>
          <w:r>
            <w:t>[Title Here, up to 12 Words, on One to Two Lines]</w:t>
          </w:r>
        </w:p>
      </w:docPartBody>
    </w:docPart>
    <w:docPart>
      <w:docPartPr>
        <w:name w:val="9429A7FDFACC4F3E90958AA4121BB7AF"/>
        <w:category>
          <w:name w:val="General"/>
          <w:gallery w:val="placeholder"/>
        </w:category>
        <w:types>
          <w:type w:val="bbPlcHdr"/>
        </w:types>
        <w:behaviors>
          <w:behavior w:val="content"/>
        </w:behaviors>
        <w:guid w:val="{2C12A1B7-0FB4-4E52-BC87-3B7544998AC8}"/>
      </w:docPartPr>
      <w:docPartBody>
        <w:p w:rsidR="00DE0958" w:rsidRDefault="00CC536F" w:rsidP="00CC536F">
          <w:pPr>
            <w:pStyle w:val="9429A7FDFACC4F3E90958AA4121BB7AF"/>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20002A87" w:usb1="00000000" w:usb2="00000000"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6F"/>
    <w:rsid w:val="007C4A51"/>
    <w:rsid w:val="00CC536F"/>
    <w:rsid w:val="00DE0958"/>
    <w:rsid w:val="00E40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F898CA4346432DAA7C782EF01D5E0D">
    <w:name w:val="E3F898CA4346432DAA7C782EF01D5E0D"/>
  </w:style>
  <w:style w:type="paragraph" w:customStyle="1" w:styleId="28365613F87F4750B6DC0F509292D0BD">
    <w:name w:val="28365613F87F4750B6DC0F509292D0BD"/>
  </w:style>
  <w:style w:type="paragraph" w:customStyle="1" w:styleId="EACF597D51504D978053379B7213060B">
    <w:name w:val="EACF597D51504D978053379B7213060B"/>
  </w:style>
  <w:style w:type="paragraph" w:customStyle="1" w:styleId="CC9200E6FE674239B5F6207CA80247A3">
    <w:name w:val="CC9200E6FE674239B5F6207CA80247A3"/>
  </w:style>
  <w:style w:type="paragraph" w:customStyle="1" w:styleId="F95C537B365A41B99DEFFA0BCB50FB7A">
    <w:name w:val="F95C537B365A41B99DEFFA0BCB50FB7A"/>
  </w:style>
  <w:style w:type="paragraph" w:customStyle="1" w:styleId="0C5E33B4EF674B5EA5CCDCBB0E7C4D8D">
    <w:name w:val="0C5E33B4EF674B5EA5CCDCBB0E7C4D8D"/>
  </w:style>
  <w:style w:type="character" w:styleId="Emphasis">
    <w:name w:val="Emphasis"/>
    <w:basedOn w:val="DefaultParagraphFont"/>
    <w:uiPriority w:val="4"/>
    <w:unhideWhenUsed/>
    <w:qFormat/>
    <w:rPr>
      <w:i/>
      <w:iCs/>
    </w:rPr>
  </w:style>
  <w:style w:type="paragraph" w:customStyle="1" w:styleId="B107144161C54F3193F7183BF6EFE800">
    <w:name w:val="B107144161C54F3193F7183BF6EFE800"/>
  </w:style>
  <w:style w:type="paragraph" w:customStyle="1" w:styleId="DC6CC80CB004458CAA0D8DB704042A0A">
    <w:name w:val="DC6CC80CB004458CAA0D8DB704042A0A"/>
  </w:style>
  <w:style w:type="paragraph" w:customStyle="1" w:styleId="9772FBB83E694F9EB333D0E4C2F8BBCC">
    <w:name w:val="9772FBB83E694F9EB333D0E4C2F8BBCC"/>
  </w:style>
  <w:style w:type="paragraph" w:customStyle="1" w:styleId="B8D27DF9771C40268834F10399CFE109">
    <w:name w:val="B8D27DF9771C40268834F10399CFE109"/>
  </w:style>
  <w:style w:type="paragraph" w:customStyle="1" w:styleId="B13E8195D0624869921BF8D22D462844">
    <w:name w:val="B13E8195D0624869921BF8D22D462844"/>
  </w:style>
  <w:style w:type="paragraph" w:customStyle="1" w:styleId="EE211CB52B4D4D9CB7AA7482A2CC0912">
    <w:name w:val="EE211CB52B4D4D9CB7AA7482A2CC0912"/>
  </w:style>
  <w:style w:type="paragraph" w:customStyle="1" w:styleId="2F0F7CCC107A4459B9CF5B00279B0020">
    <w:name w:val="2F0F7CCC107A4459B9CF5B00279B0020"/>
  </w:style>
  <w:style w:type="paragraph" w:customStyle="1" w:styleId="76F3469E08D04C66AAFC91C263AC06FD">
    <w:name w:val="76F3469E08D04C66AAFC91C263AC06FD"/>
  </w:style>
  <w:style w:type="paragraph" w:customStyle="1" w:styleId="75479BC9DEAC4DE288442864D813714B">
    <w:name w:val="75479BC9DEAC4DE288442864D813714B"/>
  </w:style>
  <w:style w:type="paragraph" w:customStyle="1" w:styleId="521937EF390C48DBB47C0A2EC6892A52">
    <w:name w:val="521937EF390C48DBB47C0A2EC6892A52"/>
  </w:style>
  <w:style w:type="paragraph" w:customStyle="1" w:styleId="9E140617895F4E9C82A056D12957EC15">
    <w:name w:val="9E140617895F4E9C82A056D12957EC15"/>
  </w:style>
  <w:style w:type="paragraph" w:customStyle="1" w:styleId="4424AE1EF38D4041927ACDBFF5F6109F">
    <w:name w:val="4424AE1EF38D4041927ACDBFF5F6109F"/>
  </w:style>
  <w:style w:type="paragraph" w:customStyle="1" w:styleId="4C41394621F04AF4B81F61E3E87503C8">
    <w:name w:val="4C41394621F04AF4B81F61E3E87503C8"/>
  </w:style>
  <w:style w:type="paragraph" w:customStyle="1" w:styleId="EFB25D936AD547CC99A9D8B8182E06BC">
    <w:name w:val="EFB25D936AD547CC99A9D8B8182E06BC"/>
  </w:style>
  <w:style w:type="paragraph" w:customStyle="1" w:styleId="6F2FEF61AC6C426A86BE490F567B4E72">
    <w:name w:val="6F2FEF61AC6C426A86BE490F567B4E72"/>
  </w:style>
  <w:style w:type="paragraph" w:customStyle="1" w:styleId="7DC7AA53289E4842A97434EA2C4519D3">
    <w:name w:val="7DC7AA53289E4842A97434EA2C4519D3"/>
  </w:style>
  <w:style w:type="paragraph" w:customStyle="1" w:styleId="FED7189F9916431A8CD719DECBAB3A11">
    <w:name w:val="FED7189F9916431A8CD719DECBAB3A11"/>
  </w:style>
  <w:style w:type="paragraph" w:customStyle="1" w:styleId="BBED386DCF274BBBAB865809537510C6">
    <w:name w:val="BBED386DCF274BBBAB865809537510C6"/>
  </w:style>
  <w:style w:type="paragraph" w:customStyle="1" w:styleId="B7C1CBFF35D140F98D49F3A6934DCE94">
    <w:name w:val="B7C1CBFF35D140F98D49F3A6934DCE94"/>
  </w:style>
  <w:style w:type="paragraph" w:customStyle="1" w:styleId="576167B15DA648EFA4244E8C45D3F3CE">
    <w:name w:val="576167B15DA648EFA4244E8C45D3F3CE"/>
  </w:style>
  <w:style w:type="paragraph" w:customStyle="1" w:styleId="EC009CB388BF4437B1B52613E9A5E4C8">
    <w:name w:val="EC009CB388BF4437B1B52613E9A5E4C8"/>
  </w:style>
  <w:style w:type="paragraph" w:customStyle="1" w:styleId="BE7EF3C32F314348B30AAF46134569A0">
    <w:name w:val="BE7EF3C32F314348B30AAF46134569A0"/>
  </w:style>
  <w:style w:type="paragraph" w:customStyle="1" w:styleId="15B126C1D4DB4486A015BFB360502E62">
    <w:name w:val="15B126C1D4DB4486A015BFB360502E62"/>
  </w:style>
  <w:style w:type="paragraph" w:customStyle="1" w:styleId="1B1EC644B0B74117BC4262BEC815675B">
    <w:name w:val="1B1EC644B0B74117BC4262BEC815675B"/>
  </w:style>
  <w:style w:type="paragraph" w:customStyle="1" w:styleId="81405D5BAC5A4727BF345386930B7660">
    <w:name w:val="81405D5BAC5A4727BF345386930B7660"/>
  </w:style>
  <w:style w:type="paragraph" w:customStyle="1" w:styleId="DF366DAA2A964D1085B7FF7424BDA7B7">
    <w:name w:val="DF366DAA2A964D1085B7FF7424BDA7B7"/>
  </w:style>
  <w:style w:type="paragraph" w:customStyle="1" w:styleId="C97C393C098F409FB36788A7E152BB04">
    <w:name w:val="C97C393C098F409FB36788A7E152BB04"/>
  </w:style>
  <w:style w:type="paragraph" w:customStyle="1" w:styleId="4D2EEFAB6474405FAC5FDB9B86A0A30C">
    <w:name w:val="4D2EEFAB6474405FAC5FDB9B86A0A30C"/>
  </w:style>
  <w:style w:type="paragraph" w:customStyle="1" w:styleId="E9E6B0C6F27A4018A5C74319506FF251">
    <w:name w:val="E9E6B0C6F27A4018A5C74319506FF251"/>
  </w:style>
  <w:style w:type="paragraph" w:customStyle="1" w:styleId="61DC3237E89F48AA973C9A0CD93E500E">
    <w:name w:val="61DC3237E89F48AA973C9A0CD93E500E"/>
  </w:style>
  <w:style w:type="paragraph" w:customStyle="1" w:styleId="7234665240CC42E0A184FB9FAED6B6CB">
    <w:name w:val="7234665240CC42E0A184FB9FAED6B6CB"/>
  </w:style>
  <w:style w:type="paragraph" w:customStyle="1" w:styleId="E28212FE3A6149E6B3CA9FC72D043993">
    <w:name w:val="E28212FE3A6149E6B3CA9FC72D043993"/>
  </w:style>
  <w:style w:type="paragraph" w:customStyle="1" w:styleId="90CF8E97BE13452493A7C6F675A809F9">
    <w:name w:val="90CF8E97BE13452493A7C6F675A809F9"/>
  </w:style>
  <w:style w:type="paragraph" w:customStyle="1" w:styleId="3EBBF1D059184F5CBBE3889B3D932FC1">
    <w:name w:val="3EBBF1D059184F5CBBE3889B3D932FC1"/>
  </w:style>
  <w:style w:type="paragraph" w:customStyle="1" w:styleId="9374B53F59294F0E97B6540B4883F8D2">
    <w:name w:val="9374B53F59294F0E97B6540B4883F8D2"/>
  </w:style>
  <w:style w:type="paragraph" w:customStyle="1" w:styleId="4BAA63A7C2D5431D86F28C7B94B3B851">
    <w:name w:val="4BAA63A7C2D5431D86F28C7B94B3B851"/>
  </w:style>
  <w:style w:type="paragraph" w:customStyle="1" w:styleId="69FF2534A7C8456BA26CA93A02D86F9F">
    <w:name w:val="69FF2534A7C8456BA26CA93A02D86F9F"/>
  </w:style>
  <w:style w:type="paragraph" w:customStyle="1" w:styleId="AE1D4FF05BFC488B87A815F134092D6F">
    <w:name w:val="AE1D4FF05BFC488B87A815F134092D6F"/>
  </w:style>
  <w:style w:type="paragraph" w:customStyle="1" w:styleId="DC4C97EE77C1417DADCE173C444B5A7D">
    <w:name w:val="DC4C97EE77C1417DADCE173C444B5A7D"/>
  </w:style>
  <w:style w:type="paragraph" w:customStyle="1" w:styleId="4F07E443BFF54F44877FA3647A3DFC3C">
    <w:name w:val="4F07E443BFF54F44877FA3647A3DFC3C"/>
  </w:style>
  <w:style w:type="paragraph" w:customStyle="1" w:styleId="514469D0068748D19A290C7CD25D3218">
    <w:name w:val="514469D0068748D19A290C7CD25D3218"/>
  </w:style>
  <w:style w:type="paragraph" w:customStyle="1" w:styleId="54494FB0F15945B18B657ACE14CDD457">
    <w:name w:val="54494FB0F15945B18B657ACE14CDD457"/>
  </w:style>
  <w:style w:type="paragraph" w:customStyle="1" w:styleId="5596092C1C8B419F84E37E0AB1127769">
    <w:name w:val="5596092C1C8B419F84E37E0AB1127769"/>
  </w:style>
  <w:style w:type="paragraph" w:customStyle="1" w:styleId="9BEB26001565437E96481E09D2462E55">
    <w:name w:val="9BEB26001565437E96481E09D2462E55"/>
  </w:style>
  <w:style w:type="paragraph" w:customStyle="1" w:styleId="BE1AE5325DE24154A5770C9C7B303B45">
    <w:name w:val="BE1AE5325DE24154A5770C9C7B303B45"/>
  </w:style>
  <w:style w:type="paragraph" w:customStyle="1" w:styleId="7DC4F94C08A34ADC9E8C5B91DEE32BE8">
    <w:name w:val="7DC4F94C08A34ADC9E8C5B91DEE32BE8"/>
  </w:style>
  <w:style w:type="paragraph" w:customStyle="1" w:styleId="3C4E28F3655543FFB6D4B776B40FB175">
    <w:name w:val="3C4E28F3655543FFB6D4B776B40FB175"/>
  </w:style>
  <w:style w:type="paragraph" w:customStyle="1" w:styleId="146E8C8E912F423F8884948FCB0ECD7D">
    <w:name w:val="146E8C8E912F423F8884948FCB0ECD7D"/>
  </w:style>
  <w:style w:type="paragraph" w:customStyle="1" w:styleId="85A77EF519904C9E9C56AA7FA079E472">
    <w:name w:val="85A77EF519904C9E9C56AA7FA079E472"/>
  </w:style>
  <w:style w:type="paragraph" w:customStyle="1" w:styleId="190E7FDFBCBD43EF997F316200F0580E">
    <w:name w:val="190E7FDFBCBD43EF997F316200F0580E"/>
  </w:style>
  <w:style w:type="paragraph" w:customStyle="1" w:styleId="31CA9FAAF093486193DCA8B3A79BEC05">
    <w:name w:val="31CA9FAAF093486193DCA8B3A79BEC05"/>
  </w:style>
  <w:style w:type="paragraph" w:customStyle="1" w:styleId="218BF3017A4D4659BDE7F6F4DA1AF9DC">
    <w:name w:val="218BF3017A4D4659BDE7F6F4DA1AF9DC"/>
  </w:style>
  <w:style w:type="paragraph" w:customStyle="1" w:styleId="CECB0794C71A47FFA231E531C8267CC6">
    <w:name w:val="CECB0794C71A47FFA231E531C8267CC6"/>
  </w:style>
  <w:style w:type="paragraph" w:customStyle="1" w:styleId="D71DFFD31DA5424B91977B11464C7D3F">
    <w:name w:val="D71DFFD31DA5424B91977B11464C7D3F"/>
  </w:style>
  <w:style w:type="paragraph" w:customStyle="1" w:styleId="E758D9F7DDB445928C1DD35B711C013B">
    <w:name w:val="E758D9F7DDB445928C1DD35B711C013B"/>
  </w:style>
  <w:style w:type="paragraph" w:customStyle="1" w:styleId="8781520445BC413AA81407C6A9668195">
    <w:name w:val="8781520445BC413AA81407C6A9668195"/>
  </w:style>
  <w:style w:type="paragraph" w:customStyle="1" w:styleId="A6D06F292A0A4115905931E76F3CD2F8">
    <w:name w:val="A6D06F292A0A4115905931E76F3CD2F8"/>
  </w:style>
  <w:style w:type="paragraph" w:customStyle="1" w:styleId="AAFFA1FD59BE4A8AB17767B2402113A7">
    <w:name w:val="AAFFA1FD59BE4A8AB17767B2402113A7"/>
    <w:rsid w:val="00CC536F"/>
  </w:style>
  <w:style w:type="paragraph" w:customStyle="1" w:styleId="8F6A65ECFF30497FAF237B10E5A5536F">
    <w:name w:val="8F6A65ECFF30497FAF237B10E5A5536F"/>
    <w:rsid w:val="00CC536F"/>
  </w:style>
  <w:style w:type="paragraph" w:customStyle="1" w:styleId="9429A7FDFACC4F3E90958AA4121BB7AF">
    <w:name w:val="9429A7FDFACC4F3E90958AA4121BB7AF"/>
    <w:rsid w:val="00CC536F"/>
  </w:style>
  <w:style w:type="paragraph" w:customStyle="1" w:styleId="332DC945AF7D4D54B424808525692EEB">
    <w:name w:val="332DC945AF7D4D54B424808525692EEB"/>
    <w:rsid w:val="00CC536F"/>
  </w:style>
  <w:style w:type="paragraph" w:customStyle="1" w:styleId="A0A4097E6D45411DAAA023637CBB7809">
    <w:name w:val="A0A4097E6D45411DAAA023637CBB7809"/>
    <w:rsid w:val="00CC536F"/>
  </w:style>
  <w:style w:type="paragraph" w:customStyle="1" w:styleId="D1508FDE797D455F8BCFD5ADC6EE1C07">
    <w:name w:val="D1508FDE797D455F8BCFD5ADC6EE1C07"/>
    <w:rsid w:val="00CC536F"/>
  </w:style>
  <w:style w:type="paragraph" w:customStyle="1" w:styleId="BEF7BC0AFB404294B7B87D6863FAA92D">
    <w:name w:val="BEF7BC0AFB404294B7B87D6863FAA92D"/>
    <w:rsid w:val="00CC536F"/>
  </w:style>
  <w:style w:type="paragraph" w:customStyle="1" w:styleId="67B6EADFE1514BC1B5E14A4ACFA2DF92">
    <w:name w:val="67B6EADFE1514BC1B5E14A4ACFA2DF92"/>
    <w:rsid w:val="00CC536F"/>
  </w:style>
  <w:style w:type="paragraph" w:customStyle="1" w:styleId="6E3D7DD2922E4F66BC1FFE268981C89B">
    <w:name w:val="6E3D7DD2922E4F66BC1FFE268981C89B"/>
    <w:rsid w:val="00CC536F"/>
  </w:style>
  <w:style w:type="paragraph" w:customStyle="1" w:styleId="DBBD303099894173B299E51AAE05FB5C">
    <w:name w:val="DBBD303099894173B299E51AAE05FB5C"/>
    <w:rsid w:val="00DE0958"/>
  </w:style>
  <w:style w:type="paragraph" w:customStyle="1" w:styleId="9F80898519F148DA87E7CD7EA873256B">
    <w:name w:val="9F80898519F148DA87E7CD7EA873256B"/>
    <w:rsid w:val="00DE0958"/>
  </w:style>
  <w:style w:type="paragraph" w:customStyle="1" w:styleId="3918A9F3F4D2497CB01BE82B228E1696">
    <w:name w:val="3918A9F3F4D2497CB01BE82B228E1696"/>
    <w:rsid w:val="00DE0958"/>
  </w:style>
  <w:style w:type="paragraph" w:customStyle="1" w:styleId="611666FD49BA4B4BAB73878EEA11FEE3">
    <w:name w:val="611666FD49BA4B4BAB73878EEA11FEE3"/>
    <w:rsid w:val="00DE0958"/>
  </w:style>
  <w:style w:type="paragraph" w:customStyle="1" w:styleId="4812587B2C18451FB0D032033E28F59B">
    <w:name w:val="4812587B2C18451FB0D032033E28F59B"/>
    <w:rsid w:val="00DE0958"/>
  </w:style>
  <w:style w:type="paragraph" w:customStyle="1" w:styleId="1E45C649B23C46519B5DF3B0DF93316C">
    <w:name w:val="1E45C649B23C46519B5DF3B0DF93316C"/>
    <w:rsid w:val="00DE0958"/>
  </w:style>
  <w:style w:type="paragraph" w:customStyle="1" w:styleId="944DB0EC7AD14ACAA3C70D5CC8714805">
    <w:name w:val="944DB0EC7AD14ACAA3C70D5CC8714805"/>
    <w:rsid w:val="00DE0958"/>
  </w:style>
  <w:style w:type="paragraph" w:customStyle="1" w:styleId="429424FB46DB4756911E2C425ABA6F02">
    <w:name w:val="429424FB46DB4756911E2C425ABA6F02"/>
    <w:rsid w:val="00DE0958"/>
  </w:style>
  <w:style w:type="paragraph" w:customStyle="1" w:styleId="FBD98EE56F8C4E81A260BFE8C4A56B24">
    <w:name w:val="FBD98EE56F8C4E81A260BFE8C4A56B24"/>
    <w:rsid w:val="00DE0958"/>
  </w:style>
  <w:style w:type="paragraph" w:customStyle="1" w:styleId="EA8406B2C64A4D4CAFD9DA67686B1D07">
    <w:name w:val="EA8406B2C64A4D4CAFD9DA67686B1D07"/>
    <w:rsid w:val="00DE0958"/>
  </w:style>
  <w:style w:type="paragraph" w:customStyle="1" w:styleId="4DAFE2E946F742CDB470FE71A7C2E1D5">
    <w:name w:val="4DAFE2E946F742CDB470FE71A7C2E1D5"/>
    <w:rsid w:val="00DE0958"/>
  </w:style>
  <w:style w:type="paragraph" w:customStyle="1" w:styleId="1CA5587AF5FB42E68C894886D5843A3F">
    <w:name w:val="1CA5587AF5FB42E68C894886D5843A3F"/>
    <w:rsid w:val="00DE0958"/>
  </w:style>
  <w:style w:type="paragraph" w:customStyle="1" w:styleId="8B187F9F7A6E4854AA739F858D0FA151">
    <w:name w:val="8B187F9F7A6E4854AA739F858D0FA151"/>
    <w:rsid w:val="00DE0958"/>
  </w:style>
  <w:style w:type="paragraph" w:customStyle="1" w:styleId="C7814FF06D4F4958A2F14DEECC2AFF5A">
    <w:name w:val="C7814FF06D4F4958A2F14DEECC2AFF5A"/>
    <w:rsid w:val="00DE0958"/>
  </w:style>
  <w:style w:type="paragraph" w:customStyle="1" w:styleId="AA4A822FA6164A5884F4FC1B45C8CBEA">
    <w:name w:val="AA4A822FA6164A5884F4FC1B45C8CBEA"/>
    <w:rsid w:val="00DE0958"/>
  </w:style>
  <w:style w:type="paragraph" w:customStyle="1" w:styleId="320D2F39553A44A1897C26B275E747FD">
    <w:name w:val="320D2F39553A44A1897C26B275E747FD"/>
    <w:rsid w:val="00DE0958"/>
  </w:style>
  <w:style w:type="paragraph" w:customStyle="1" w:styleId="4991B595F53643BF86BE1D28D9F83422">
    <w:name w:val="4991B595F53643BF86BE1D28D9F83422"/>
    <w:rsid w:val="00DE0958"/>
  </w:style>
  <w:style w:type="paragraph" w:customStyle="1" w:styleId="DAC5AD2F8CE5496F8B8D89C2596D309B">
    <w:name w:val="DAC5AD2F8CE5496F8B8D89C2596D309B"/>
    <w:rsid w:val="00DE0958"/>
  </w:style>
  <w:style w:type="paragraph" w:customStyle="1" w:styleId="DE1675A322EC40D485015C3145FA4A4B">
    <w:name w:val="DE1675A322EC40D485015C3145FA4A4B"/>
    <w:rsid w:val="00DE0958"/>
  </w:style>
  <w:style w:type="paragraph" w:customStyle="1" w:styleId="6067361C7AAB452597AC66879526A007">
    <w:name w:val="6067361C7AAB452597AC66879526A007"/>
    <w:rsid w:val="00DE0958"/>
  </w:style>
  <w:style w:type="paragraph" w:customStyle="1" w:styleId="F825133871D3445BBF8A465F4858A8D1">
    <w:name w:val="F825133871D3445BBF8A465F4858A8D1"/>
    <w:rsid w:val="00DE0958"/>
  </w:style>
  <w:style w:type="paragraph" w:customStyle="1" w:styleId="2ADCB169142446F999EAC09E99B3DE94">
    <w:name w:val="2ADCB169142446F999EAC09E99B3DE94"/>
    <w:rsid w:val="00DE0958"/>
  </w:style>
  <w:style w:type="paragraph" w:customStyle="1" w:styleId="3C1DBCA2D5F246A88003C5F761C16900">
    <w:name w:val="3C1DBCA2D5F246A88003C5F761C16900"/>
    <w:rsid w:val="00DE0958"/>
  </w:style>
  <w:style w:type="paragraph" w:customStyle="1" w:styleId="D6D3106B011B4F05A306099A54BCD670">
    <w:name w:val="D6D3106B011B4F05A306099A54BCD670"/>
    <w:rsid w:val="00DE0958"/>
  </w:style>
  <w:style w:type="paragraph" w:customStyle="1" w:styleId="811DCCFB876044D4AF94A10012F81E9D">
    <w:name w:val="811DCCFB876044D4AF94A10012F81E9D"/>
    <w:rsid w:val="00DE0958"/>
  </w:style>
  <w:style w:type="paragraph" w:customStyle="1" w:styleId="CF6829ECAF0A40E999ACD1A0061DA61E">
    <w:name w:val="CF6829ECAF0A40E999ACD1A0061DA61E"/>
    <w:rsid w:val="00DE0958"/>
  </w:style>
  <w:style w:type="paragraph" w:customStyle="1" w:styleId="EDE23F23369849F29E167E4B58250A15">
    <w:name w:val="EDE23F23369849F29E167E4B58250A15"/>
    <w:rsid w:val="00DE0958"/>
  </w:style>
  <w:style w:type="paragraph" w:customStyle="1" w:styleId="15F26D4DA4A04DA4853ECBD6B4B32B22">
    <w:name w:val="15F26D4DA4A04DA4853ECBD6B4B32B22"/>
    <w:rsid w:val="00DE0958"/>
  </w:style>
  <w:style w:type="paragraph" w:customStyle="1" w:styleId="0C729D0CB5224256B1F3D6536BFC5FFF">
    <w:name w:val="0C729D0CB5224256B1F3D6536BFC5FFF"/>
    <w:rsid w:val="00DE0958"/>
  </w:style>
  <w:style w:type="paragraph" w:customStyle="1" w:styleId="E66C5B85CA204D6DAC207E0E1B5E78D4">
    <w:name w:val="E66C5B85CA204D6DAC207E0E1B5E78D4"/>
    <w:rsid w:val="00DE0958"/>
  </w:style>
  <w:style w:type="paragraph" w:customStyle="1" w:styleId="6A325EBB964347DDAEC8BACB048CE1FD">
    <w:name w:val="6A325EBB964347DDAEC8BACB048CE1FD"/>
    <w:rsid w:val="00DE0958"/>
  </w:style>
  <w:style w:type="paragraph" w:customStyle="1" w:styleId="B556975F676B429990F7F5E8BCF300FA">
    <w:name w:val="B556975F676B429990F7F5E8BCF300FA"/>
    <w:rsid w:val="00DE0958"/>
  </w:style>
  <w:style w:type="paragraph" w:customStyle="1" w:styleId="EA713A3B8B9046D3B579D46AA2F9F66B">
    <w:name w:val="EA713A3B8B9046D3B579D46AA2F9F66B"/>
    <w:rsid w:val="00DE0958"/>
  </w:style>
  <w:style w:type="paragraph" w:customStyle="1" w:styleId="DB1BE0B487A04E87B9BDE63C1523DDE2">
    <w:name w:val="DB1BE0B487A04E87B9BDE63C1523DDE2"/>
    <w:rsid w:val="00DE0958"/>
  </w:style>
  <w:style w:type="paragraph" w:customStyle="1" w:styleId="28E42B0AEEF940FD96AA1520F881C20A">
    <w:name w:val="28E42B0AEEF940FD96AA1520F881C20A"/>
    <w:rsid w:val="00DE0958"/>
  </w:style>
  <w:style w:type="paragraph" w:customStyle="1" w:styleId="332E4DC25CCB4476AECE70CAA10FBFC9">
    <w:name w:val="332E4DC25CCB4476AECE70CAA10FBFC9"/>
    <w:rsid w:val="00DE0958"/>
  </w:style>
  <w:style w:type="paragraph" w:customStyle="1" w:styleId="95C611B29B4D44AB9D363183BD193D4D">
    <w:name w:val="95C611B29B4D44AB9D363183BD193D4D"/>
    <w:rsid w:val="00DE0958"/>
  </w:style>
  <w:style w:type="paragraph" w:customStyle="1" w:styleId="25EE429C545D463A807E65BF57E101B3">
    <w:name w:val="25EE429C545D463A807E65BF57E101B3"/>
    <w:rsid w:val="00DE0958"/>
  </w:style>
  <w:style w:type="paragraph" w:customStyle="1" w:styleId="C7183E075393453CA423A4DEA7F2AD6F">
    <w:name w:val="C7183E075393453CA423A4DEA7F2AD6F"/>
    <w:rsid w:val="00DE0958"/>
  </w:style>
  <w:style w:type="paragraph" w:customStyle="1" w:styleId="84BC9624108249DB8535758019B0DEA8">
    <w:name w:val="84BC9624108249DB8535758019B0DEA8"/>
    <w:rsid w:val="00DE0958"/>
  </w:style>
  <w:style w:type="paragraph" w:customStyle="1" w:styleId="3ECDADCEFACF413E8AE27187C3888BF9">
    <w:name w:val="3ECDADCEFACF413E8AE27187C3888BF9"/>
    <w:rsid w:val="00DE0958"/>
  </w:style>
  <w:style w:type="paragraph" w:customStyle="1" w:styleId="E1CAA54C4A1A40D4993D12369F215860">
    <w:name w:val="E1CAA54C4A1A40D4993D12369F215860"/>
    <w:rsid w:val="00DE0958"/>
  </w:style>
  <w:style w:type="paragraph" w:customStyle="1" w:styleId="8D8E8F1E1C8E469FB75EF9F4FB5A3082">
    <w:name w:val="8D8E8F1E1C8E469FB75EF9F4FB5A3082"/>
    <w:rsid w:val="00DE0958"/>
  </w:style>
  <w:style w:type="paragraph" w:customStyle="1" w:styleId="2C7DFF5F80634CB3AFDC0FD05F63BAC6">
    <w:name w:val="2C7DFF5F80634CB3AFDC0FD05F63BAC6"/>
    <w:rsid w:val="00DE0958"/>
  </w:style>
  <w:style w:type="paragraph" w:customStyle="1" w:styleId="0946A483750245869C4E8CC763A2CD10">
    <w:name w:val="0946A483750245869C4E8CC763A2CD10"/>
    <w:rsid w:val="00DE0958"/>
  </w:style>
  <w:style w:type="paragraph" w:customStyle="1" w:styleId="4DC724E966DB4CA19EA5C1C00BC4A6A7">
    <w:name w:val="4DC724E966DB4CA19EA5C1C00BC4A6A7"/>
    <w:rsid w:val="00DE0958"/>
  </w:style>
  <w:style w:type="paragraph" w:customStyle="1" w:styleId="5B951AE809B4457D81D5536BEDF8E397">
    <w:name w:val="5B951AE809B4457D81D5536BEDF8E397"/>
    <w:rsid w:val="00DE0958"/>
  </w:style>
  <w:style w:type="paragraph" w:customStyle="1" w:styleId="1A3EF2766C6F4DF88C0289EF3964F691">
    <w:name w:val="1A3EF2766C6F4DF88C0289EF3964F691"/>
    <w:rsid w:val="00DE0958"/>
  </w:style>
  <w:style w:type="paragraph" w:customStyle="1" w:styleId="0BECEAAA0F28402EA937082C77816C4D">
    <w:name w:val="0BECEAAA0F28402EA937082C77816C4D"/>
    <w:rsid w:val="00DE0958"/>
  </w:style>
  <w:style w:type="paragraph" w:customStyle="1" w:styleId="71763C41A37F4DFBB983652193271DE2">
    <w:name w:val="71763C41A37F4DFBB983652193271DE2"/>
    <w:rsid w:val="00DE0958"/>
  </w:style>
  <w:style w:type="paragraph" w:customStyle="1" w:styleId="050183305D164FCB8B2BA40042F83E23">
    <w:name w:val="050183305D164FCB8B2BA40042F83E23"/>
    <w:rsid w:val="00DE0958"/>
  </w:style>
  <w:style w:type="paragraph" w:customStyle="1" w:styleId="CC73A5E21143476BB9A95685AA6A2C8E">
    <w:name w:val="CC73A5E21143476BB9A95685AA6A2C8E"/>
    <w:rsid w:val="00DE0958"/>
  </w:style>
  <w:style w:type="paragraph" w:customStyle="1" w:styleId="360BC5FAD7EA4672944A4E27240D1F4B">
    <w:name w:val="360BC5FAD7EA4672944A4E27240D1F4B"/>
    <w:rsid w:val="00DE0958"/>
  </w:style>
  <w:style w:type="paragraph" w:customStyle="1" w:styleId="A33646D162644758A67ACDE4FEE090A8">
    <w:name w:val="A33646D162644758A67ACDE4FEE090A8"/>
    <w:rsid w:val="00DE0958"/>
  </w:style>
  <w:style w:type="paragraph" w:customStyle="1" w:styleId="69EB4A7928F64D21BE22FF01A6222C52">
    <w:name w:val="69EB4A7928F64D21BE22FF01A6222C52"/>
    <w:rsid w:val="00DE0958"/>
  </w:style>
  <w:style w:type="paragraph" w:customStyle="1" w:styleId="1AAEDC68BD6146D4AC2AD00195E617A0">
    <w:name w:val="1AAEDC68BD6146D4AC2AD00195E617A0"/>
    <w:rsid w:val="00DE0958"/>
  </w:style>
  <w:style w:type="paragraph" w:customStyle="1" w:styleId="B466DFBB019640F598486F94BB3BAF49">
    <w:name w:val="B466DFBB019640F598486F94BB3BAF49"/>
    <w:rsid w:val="00DE0958"/>
  </w:style>
  <w:style w:type="paragraph" w:customStyle="1" w:styleId="C0E4D6CC021846DC844981FD0444CBEC">
    <w:name w:val="C0E4D6CC021846DC844981FD0444CBEC"/>
    <w:rsid w:val="00DE0958"/>
  </w:style>
  <w:style w:type="paragraph" w:customStyle="1" w:styleId="88BF979326FE4FFD810ECF7777975892">
    <w:name w:val="88BF979326FE4FFD810ECF7777975892"/>
    <w:rsid w:val="00DE0958"/>
  </w:style>
  <w:style w:type="paragraph" w:customStyle="1" w:styleId="FC11F5FB84EF4D7EA4149FFB8F13D3B2">
    <w:name w:val="FC11F5FB84EF4D7EA4149FFB8F13D3B2"/>
    <w:rsid w:val="00DE0958"/>
  </w:style>
  <w:style w:type="paragraph" w:customStyle="1" w:styleId="87B6A78EBB3E4F2583FB39226600637E">
    <w:name w:val="87B6A78EBB3E4F2583FB39226600637E"/>
    <w:rsid w:val="00DE0958"/>
  </w:style>
  <w:style w:type="paragraph" w:customStyle="1" w:styleId="539DCAA88F554C6B827FA11388537346">
    <w:name w:val="539DCAA88F554C6B827FA11388537346"/>
    <w:rsid w:val="00DE0958"/>
  </w:style>
  <w:style w:type="paragraph" w:customStyle="1" w:styleId="A110493F82E24D90A705584FE42A5FF9">
    <w:name w:val="A110493F82E24D90A705584FE42A5FF9"/>
    <w:rsid w:val="00DE0958"/>
  </w:style>
  <w:style w:type="paragraph" w:customStyle="1" w:styleId="188315358D3B408587B75CCDC02455AE">
    <w:name w:val="188315358D3B408587B75CCDC02455AE"/>
    <w:rsid w:val="00DE0958"/>
  </w:style>
  <w:style w:type="paragraph" w:customStyle="1" w:styleId="6C4F5507CD4F47A6B4BD6B042A37F537">
    <w:name w:val="6C4F5507CD4F47A6B4BD6B042A37F537"/>
    <w:rsid w:val="00DE0958"/>
  </w:style>
  <w:style w:type="paragraph" w:customStyle="1" w:styleId="291539BD1F5141FD83B9E6994B09D814">
    <w:name w:val="291539BD1F5141FD83B9E6994B09D814"/>
    <w:rsid w:val="00DE0958"/>
  </w:style>
  <w:style w:type="paragraph" w:customStyle="1" w:styleId="5BC04BF678BF45C9B5D984F51630833E">
    <w:name w:val="5BC04BF678BF45C9B5D984F51630833E"/>
    <w:rsid w:val="00DE0958"/>
  </w:style>
  <w:style w:type="paragraph" w:customStyle="1" w:styleId="E8BCB2FDE0E54F3E94CC5D752DABC22C">
    <w:name w:val="E8BCB2FDE0E54F3E94CC5D752DABC22C"/>
    <w:rsid w:val="00DE0958"/>
  </w:style>
  <w:style w:type="paragraph" w:customStyle="1" w:styleId="3D0E33F9FC2944E79AF59F8C73BBC7A9">
    <w:name w:val="3D0E33F9FC2944E79AF59F8C73BBC7A9"/>
    <w:rsid w:val="00DE0958"/>
  </w:style>
  <w:style w:type="paragraph" w:customStyle="1" w:styleId="83064B121EA14013A9FA6C538D42F3D3">
    <w:name w:val="83064B121EA14013A9FA6C538D42F3D3"/>
    <w:rsid w:val="00DE0958"/>
  </w:style>
  <w:style w:type="paragraph" w:customStyle="1" w:styleId="EBB6D6A386E948DB83090D9D00BA810F">
    <w:name w:val="EBB6D6A386E948DB83090D9D00BA810F"/>
    <w:rsid w:val="00DE0958"/>
  </w:style>
  <w:style w:type="paragraph" w:customStyle="1" w:styleId="CA7A656341384C37B2D771287E7356F7">
    <w:name w:val="CA7A656341384C37B2D771287E7356F7"/>
    <w:rsid w:val="00DE0958"/>
  </w:style>
  <w:style w:type="paragraph" w:customStyle="1" w:styleId="347BB736AB6A4CA29502A528DB7F8DDE">
    <w:name w:val="347BB736AB6A4CA29502A528DB7F8DDE"/>
    <w:rsid w:val="00DE0958"/>
  </w:style>
  <w:style w:type="paragraph" w:customStyle="1" w:styleId="30B53CC643964B9B9C0552A4DA16BBD0">
    <w:name w:val="30B53CC643964B9B9C0552A4DA16BBD0"/>
    <w:rsid w:val="00DE0958"/>
  </w:style>
  <w:style w:type="paragraph" w:customStyle="1" w:styleId="3DD4DC3359A849BDAFB78A3A7A991D5E">
    <w:name w:val="3DD4DC3359A849BDAFB78A3A7A991D5E"/>
    <w:rsid w:val="00DE0958"/>
  </w:style>
  <w:style w:type="paragraph" w:customStyle="1" w:styleId="50335940E94946D1994496808E49C30E">
    <w:name w:val="50335940E94946D1994496808E49C30E"/>
    <w:rsid w:val="00DE0958"/>
  </w:style>
  <w:style w:type="paragraph" w:customStyle="1" w:styleId="5C13D9C3BDF141E4A5F56CA452566BA3">
    <w:name w:val="5C13D9C3BDF141E4A5F56CA452566BA3"/>
    <w:rsid w:val="00DE0958"/>
  </w:style>
  <w:style w:type="paragraph" w:customStyle="1" w:styleId="782F2B227E1748E19429D7E9075557F2">
    <w:name w:val="782F2B227E1748E19429D7E9075557F2"/>
    <w:rsid w:val="00DE0958"/>
  </w:style>
  <w:style w:type="paragraph" w:customStyle="1" w:styleId="D3E49728F5A74B2CA1A99288AFFCEB55">
    <w:name w:val="D3E49728F5A74B2CA1A99288AFFCEB55"/>
    <w:rsid w:val="00DE0958"/>
  </w:style>
  <w:style w:type="paragraph" w:customStyle="1" w:styleId="55EB4B47C4AE47C6B8EC6BB7E1F42113">
    <w:name w:val="55EB4B47C4AE47C6B8EC6BB7E1F42113"/>
    <w:rsid w:val="00DE0958"/>
  </w:style>
  <w:style w:type="paragraph" w:customStyle="1" w:styleId="F22F2DCF88FD4351A39F89C942051018">
    <w:name w:val="F22F2DCF88FD4351A39F89C942051018"/>
    <w:rsid w:val="00DE0958"/>
  </w:style>
  <w:style w:type="paragraph" w:customStyle="1" w:styleId="C0D9C9CBEE324526B3970FAFFB0BF61F">
    <w:name w:val="C0D9C9CBEE324526B3970FAFFB0BF61F"/>
    <w:rsid w:val="00DE0958"/>
  </w:style>
  <w:style w:type="paragraph" w:customStyle="1" w:styleId="6C40E0ACB7CB450680CCD009A681BFD0">
    <w:name w:val="6C40E0ACB7CB450680CCD009A681BFD0"/>
    <w:rsid w:val="00DE0958"/>
  </w:style>
  <w:style w:type="paragraph" w:customStyle="1" w:styleId="FEA705DE251C449282792B7FF4179586">
    <w:name w:val="FEA705DE251C449282792B7FF4179586"/>
    <w:rsid w:val="00DE0958"/>
  </w:style>
  <w:style w:type="paragraph" w:customStyle="1" w:styleId="3E8049E710124D81B44342350537536E">
    <w:name w:val="3E8049E710124D81B44342350537536E"/>
    <w:rsid w:val="00DE0958"/>
  </w:style>
  <w:style w:type="paragraph" w:customStyle="1" w:styleId="32AE3E5805044393BD397E7E7A65CFD0">
    <w:name w:val="32AE3E5805044393BD397E7E7A65CFD0"/>
    <w:rsid w:val="00DE0958"/>
  </w:style>
  <w:style w:type="paragraph" w:customStyle="1" w:styleId="9FF5DA275670474ABCD4904DC7E6EA11">
    <w:name w:val="9FF5DA275670474ABCD4904DC7E6EA11"/>
    <w:rsid w:val="00DE0958"/>
  </w:style>
  <w:style w:type="paragraph" w:customStyle="1" w:styleId="2476B623290C45EC9AB839A7A8686282">
    <w:name w:val="2476B623290C45EC9AB839A7A8686282"/>
    <w:rsid w:val="00DE0958"/>
  </w:style>
  <w:style w:type="paragraph" w:customStyle="1" w:styleId="775CE01F52A94F3DBFC0C6C1C51EF015">
    <w:name w:val="775CE01F52A94F3DBFC0C6C1C51EF015"/>
    <w:rsid w:val="00DE0958"/>
  </w:style>
  <w:style w:type="paragraph" w:customStyle="1" w:styleId="819B79B3FE92495686674552E1071619">
    <w:name w:val="819B79B3FE92495686674552E1071619"/>
    <w:rsid w:val="00DE0958"/>
  </w:style>
  <w:style w:type="paragraph" w:customStyle="1" w:styleId="0D60BFB30AE94D2EAB2CEF855B85227B">
    <w:name w:val="0D60BFB30AE94D2EAB2CEF855B85227B"/>
    <w:rsid w:val="00DE0958"/>
  </w:style>
  <w:style w:type="paragraph" w:customStyle="1" w:styleId="70AAC0D1D9B4433B9ADB22CD58505DD4">
    <w:name w:val="70AAC0D1D9B4433B9ADB22CD58505DD4"/>
    <w:rsid w:val="00DE0958"/>
  </w:style>
  <w:style w:type="paragraph" w:customStyle="1" w:styleId="BA3EFB3B701A4B189A114D7EF70E0D7C">
    <w:name w:val="BA3EFB3B701A4B189A114D7EF70E0D7C"/>
    <w:rsid w:val="00DE0958"/>
  </w:style>
  <w:style w:type="paragraph" w:customStyle="1" w:styleId="6580C1FA05F64EDE9B47EF87732A7A96">
    <w:name w:val="6580C1FA05F64EDE9B47EF87732A7A96"/>
    <w:rsid w:val="00DE0958"/>
  </w:style>
  <w:style w:type="paragraph" w:customStyle="1" w:styleId="BBF84B75B03848E9ABEE412527332383">
    <w:name w:val="BBF84B75B03848E9ABEE412527332383"/>
    <w:rsid w:val="00DE0958"/>
  </w:style>
  <w:style w:type="paragraph" w:customStyle="1" w:styleId="1A5023791D70467988622FCC58456D0D">
    <w:name w:val="1A5023791D70467988622FCC58456D0D"/>
    <w:rsid w:val="00DE0958"/>
  </w:style>
  <w:style w:type="paragraph" w:customStyle="1" w:styleId="39EF57C2689949108C6332ADEE8DDBAE">
    <w:name w:val="39EF57C2689949108C6332ADEE8DDBAE"/>
    <w:rsid w:val="00DE0958"/>
  </w:style>
  <w:style w:type="paragraph" w:customStyle="1" w:styleId="02E7735A0AE8425EB62A86022AD1C43B">
    <w:name w:val="02E7735A0AE8425EB62A86022AD1C43B"/>
    <w:rsid w:val="00DE0958"/>
  </w:style>
  <w:style w:type="paragraph" w:customStyle="1" w:styleId="A5CD3DF4D90D432B855CEB807392F06E">
    <w:name w:val="A5CD3DF4D90D432B855CEB807392F06E"/>
    <w:rsid w:val="00DE0958"/>
  </w:style>
  <w:style w:type="paragraph" w:customStyle="1" w:styleId="A87EDB543E2F414996C5E0FF553A325D">
    <w:name w:val="A87EDB543E2F414996C5E0FF553A325D"/>
    <w:rsid w:val="00DE0958"/>
  </w:style>
  <w:style w:type="paragraph" w:customStyle="1" w:styleId="7E30BB92178345E1BE7591EBA8786904">
    <w:name w:val="7E30BB92178345E1BE7591EBA8786904"/>
    <w:rsid w:val="00DE0958"/>
  </w:style>
  <w:style w:type="paragraph" w:customStyle="1" w:styleId="B4C56D6A32D84756BDAA90AB7F2FE9EF">
    <w:name w:val="B4C56D6A32D84756BDAA90AB7F2FE9EF"/>
    <w:rsid w:val="00DE0958"/>
  </w:style>
  <w:style w:type="paragraph" w:customStyle="1" w:styleId="C8BD9238B9A54183BADF93370F769209">
    <w:name w:val="C8BD9238B9A54183BADF93370F769209"/>
    <w:rsid w:val="00DE0958"/>
  </w:style>
  <w:style w:type="paragraph" w:customStyle="1" w:styleId="6E888B7722C446A7AAC2EEACCF6FDE26">
    <w:name w:val="6E888B7722C446A7AAC2EEACCF6FDE26"/>
    <w:rsid w:val="00DE0958"/>
  </w:style>
  <w:style w:type="paragraph" w:customStyle="1" w:styleId="B8E6D7F31FC24954AE473455402FA24B">
    <w:name w:val="B8E6D7F31FC24954AE473455402FA24B"/>
    <w:rsid w:val="00DE0958"/>
  </w:style>
  <w:style w:type="paragraph" w:customStyle="1" w:styleId="C129054DDF28438A8C8400CE50E2D2F3">
    <w:name w:val="C129054DDF28438A8C8400CE50E2D2F3"/>
    <w:rsid w:val="00DE0958"/>
  </w:style>
  <w:style w:type="paragraph" w:customStyle="1" w:styleId="B2D23B9BAB7746459882729D5DF42D3F">
    <w:name w:val="B2D23B9BAB7746459882729D5DF42D3F"/>
    <w:rsid w:val="00DE0958"/>
  </w:style>
  <w:style w:type="paragraph" w:customStyle="1" w:styleId="B0153B6E3CD749D29ACE18F34095B1BD">
    <w:name w:val="B0153B6E3CD749D29ACE18F34095B1BD"/>
    <w:rsid w:val="00DE0958"/>
  </w:style>
  <w:style w:type="paragraph" w:customStyle="1" w:styleId="1828F80E034E46E3ABD07EF11AEC9D73">
    <w:name w:val="1828F80E034E46E3ABD07EF11AEC9D73"/>
    <w:rsid w:val="00DE0958"/>
  </w:style>
  <w:style w:type="paragraph" w:customStyle="1" w:styleId="1A34A018BCC9487FBE6923B65EAFA2FC">
    <w:name w:val="1A34A018BCC9487FBE6923B65EAFA2FC"/>
    <w:rsid w:val="00DE0958"/>
  </w:style>
  <w:style w:type="paragraph" w:customStyle="1" w:styleId="35A1F735DA7D404691572EB09784BF5D">
    <w:name w:val="35A1F735DA7D404691572EB09784BF5D"/>
    <w:rsid w:val="00DE0958"/>
  </w:style>
  <w:style w:type="paragraph" w:customStyle="1" w:styleId="8D1CAD12D1BE47D2A53B31CC1A33DF88">
    <w:name w:val="8D1CAD12D1BE47D2A53B31CC1A33DF88"/>
    <w:rsid w:val="00DE0958"/>
  </w:style>
  <w:style w:type="paragraph" w:customStyle="1" w:styleId="2BF0E3AAE07E474E8B3192F6C9A1AF02">
    <w:name w:val="2BF0E3AAE07E474E8B3192F6C9A1AF02"/>
    <w:rsid w:val="00DE0958"/>
  </w:style>
  <w:style w:type="paragraph" w:customStyle="1" w:styleId="23B54DD518E1492AA3DCBBAE6671932E">
    <w:name w:val="23B54DD518E1492AA3DCBBAE6671932E"/>
    <w:rsid w:val="00DE0958"/>
  </w:style>
  <w:style w:type="paragraph" w:customStyle="1" w:styleId="3A07AE9CC1874947B463C3E30914709B">
    <w:name w:val="3A07AE9CC1874947B463C3E30914709B"/>
    <w:rsid w:val="00DE0958"/>
  </w:style>
  <w:style w:type="paragraph" w:customStyle="1" w:styleId="9848B6C3C0584A58A44C96D97F49E66B">
    <w:name w:val="9848B6C3C0584A58A44C96D97F49E66B"/>
    <w:rsid w:val="00DE0958"/>
  </w:style>
  <w:style w:type="paragraph" w:customStyle="1" w:styleId="5158B2F975B94743A8D7F52C9CB7BAE5">
    <w:name w:val="5158B2F975B94743A8D7F52C9CB7BAE5"/>
    <w:rsid w:val="00DE0958"/>
  </w:style>
  <w:style w:type="paragraph" w:customStyle="1" w:styleId="8F3F3C87062B485A9DD91CA8AC5590EE">
    <w:name w:val="8F3F3C87062B485A9DD91CA8AC5590EE"/>
    <w:rsid w:val="00DE0958"/>
  </w:style>
  <w:style w:type="paragraph" w:customStyle="1" w:styleId="3AAE616831EB466BB41A2672D9532F22">
    <w:name w:val="3AAE616831EB466BB41A2672D9532F22"/>
    <w:rsid w:val="00DE0958"/>
  </w:style>
  <w:style w:type="paragraph" w:customStyle="1" w:styleId="B2F5B5DAD45746F3BC5BE7CB3CED1544">
    <w:name w:val="B2F5B5DAD45746F3BC5BE7CB3CED1544"/>
    <w:rsid w:val="00DE0958"/>
  </w:style>
  <w:style w:type="paragraph" w:customStyle="1" w:styleId="B7F29B69DC3A45778EFEE1A4A95E665C">
    <w:name w:val="B7F29B69DC3A45778EFEE1A4A95E665C"/>
    <w:rsid w:val="00DE0958"/>
  </w:style>
  <w:style w:type="paragraph" w:customStyle="1" w:styleId="2714F6ED3B794D9CB61AB54DACD4B833">
    <w:name w:val="2714F6ED3B794D9CB61AB54DACD4B833"/>
    <w:rsid w:val="00DE0958"/>
  </w:style>
  <w:style w:type="paragraph" w:customStyle="1" w:styleId="933135D3A19B44B1BDB4137042312CAF">
    <w:name w:val="933135D3A19B44B1BDB4137042312CAF"/>
    <w:rsid w:val="00DE0958"/>
  </w:style>
  <w:style w:type="paragraph" w:customStyle="1" w:styleId="88732E6964CB4E02912E9FBB53D99BF3">
    <w:name w:val="88732E6964CB4E02912E9FBB53D99BF3"/>
    <w:rsid w:val="00DE0958"/>
  </w:style>
  <w:style w:type="paragraph" w:customStyle="1" w:styleId="FB6FDEA4A7C44543B56BD1999721EFCC">
    <w:name w:val="FB6FDEA4A7C44543B56BD1999721EFCC"/>
    <w:rsid w:val="00DE0958"/>
  </w:style>
  <w:style w:type="paragraph" w:customStyle="1" w:styleId="7FE41D2B3C4E42AAB3926A046C6B7D2C">
    <w:name w:val="7FE41D2B3C4E42AAB3926A046C6B7D2C"/>
    <w:rsid w:val="00DE0958"/>
  </w:style>
  <w:style w:type="paragraph" w:customStyle="1" w:styleId="2A575544C57B4DA69C04B9FA0E858354">
    <w:name w:val="2A575544C57B4DA69C04B9FA0E858354"/>
    <w:rsid w:val="00DE0958"/>
  </w:style>
  <w:style w:type="paragraph" w:customStyle="1" w:styleId="55ABAAC0786B4ECA9A48145F84047DFE">
    <w:name w:val="55ABAAC0786B4ECA9A48145F84047DFE"/>
    <w:rsid w:val="00DE09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SOFTWARE DEVELOPMENT METHODOLOGIES – AGILE VS. TRADITIONAL</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1422</TotalTime>
  <Pages>9</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Software Development Methodologies</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Methodologies – Agile vs. Traditional</dc:title>
  <dc:subject/>
  <dc:creator>Dan Beck</dc:creator>
  <cp:keywords/>
  <dc:description/>
  <cp:lastModifiedBy>Dan Beck</cp:lastModifiedBy>
  <cp:revision>16</cp:revision>
  <dcterms:created xsi:type="dcterms:W3CDTF">2020-06-17T04:05:00Z</dcterms:created>
  <dcterms:modified xsi:type="dcterms:W3CDTF">2020-06-24T00:29:00Z</dcterms:modified>
</cp:coreProperties>
</file>